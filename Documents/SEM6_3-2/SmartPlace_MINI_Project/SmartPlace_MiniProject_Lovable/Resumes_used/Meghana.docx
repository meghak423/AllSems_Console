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Y="664"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070"/>
        <w:gridCol w:w="250"/>
        <w:gridCol w:w="6470"/>
      </w:tblGrid>
      <w:tr w:rsidR="001B2ABD" w14:paraId="2B407B9A" w14:textId="77777777" w:rsidTr="00C115BE">
        <w:trPr>
          <w:trHeight w:val="4410"/>
        </w:trPr>
        <w:tc>
          <w:tcPr>
            <w:tcW w:w="4070" w:type="dxa"/>
            <w:vAlign w:val="bottom"/>
          </w:tcPr>
          <w:p w14:paraId="51A7CE83" w14:textId="1169657F" w:rsidR="001B2ABD" w:rsidRDefault="00FE5029" w:rsidP="00503257">
            <w:pPr>
              <w:tabs>
                <w:tab w:val="left" w:pos="990"/>
              </w:tabs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 wp14:anchorId="42A7BF0C" wp14:editId="5C50553B">
                  <wp:extent cx="1927253" cy="314672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7787" cy="3147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" w:type="dxa"/>
          </w:tcPr>
          <w:p w14:paraId="2DAA6669" w14:textId="533A0D7C" w:rsidR="001B2ABD" w:rsidRDefault="001B2ABD" w:rsidP="00503257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636D96D5" w14:textId="270C035F" w:rsidR="001B2ABD" w:rsidRPr="00FF484F" w:rsidRDefault="00963BCA" w:rsidP="00503257">
            <w:pPr>
              <w:pStyle w:val="Title"/>
              <w:rPr>
                <w:rFonts w:ascii="Arial" w:hAnsi="Arial" w:cs="Arial"/>
                <w:sz w:val="72"/>
                <w:szCs w:val="72"/>
              </w:rPr>
            </w:pPr>
            <w:r w:rsidRPr="00FF484F">
              <w:rPr>
                <w:rFonts w:ascii="Arial" w:hAnsi="Arial" w:cs="Arial"/>
                <w:sz w:val="72"/>
                <w:szCs w:val="72"/>
              </w:rPr>
              <w:t>KANTAYAPALEM MEGHANA</w:t>
            </w:r>
            <w:r w:rsidRPr="00FF484F">
              <w:rPr>
                <w:rFonts w:ascii="Arial" w:hAnsi="Arial" w:cs="Arial"/>
                <w:sz w:val="72"/>
                <w:szCs w:val="72"/>
              </w:rPr>
              <w:softHyphen/>
            </w:r>
            <w:r w:rsidRPr="00FF484F">
              <w:rPr>
                <w:rFonts w:ascii="Arial" w:hAnsi="Arial" w:cs="Arial"/>
                <w:sz w:val="72"/>
                <w:szCs w:val="72"/>
              </w:rPr>
              <w:softHyphen/>
            </w:r>
            <w:r w:rsidRPr="00FF484F">
              <w:rPr>
                <w:rFonts w:ascii="Arial" w:hAnsi="Arial" w:cs="Arial"/>
                <w:sz w:val="72"/>
                <w:szCs w:val="72"/>
              </w:rPr>
              <w:softHyphen/>
            </w:r>
          </w:p>
          <w:p w14:paraId="72C283A0" w14:textId="0F69A863" w:rsidR="007B0083" w:rsidRPr="007B0083" w:rsidRDefault="007B0083" w:rsidP="00503257"/>
        </w:tc>
      </w:tr>
      <w:tr w:rsidR="001B2ABD" w14:paraId="106B8612" w14:textId="77777777" w:rsidTr="00C115BE">
        <w:tc>
          <w:tcPr>
            <w:tcW w:w="4070" w:type="dxa"/>
          </w:tcPr>
          <w:sdt>
            <w:sdtPr>
              <w:id w:val="-1711873194"/>
              <w:placeholder>
                <w:docPart w:val="D0D7500DD6A3444290274F78D0DAE6D8"/>
              </w:placeholder>
              <w:temporary/>
              <w:showingPlcHdr/>
            </w:sdtPr>
            <w:sdtEndPr/>
            <w:sdtContent>
              <w:p w14:paraId="63D27AC4" w14:textId="050ACA30" w:rsidR="001B2ABD" w:rsidRDefault="00036450" w:rsidP="00503257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201C1779" w14:textId="285B019D" w:rsidR="00036450" w:rsidRPr="00C115BE" w:rsidRDefault="00C115BE" w:rsidP="00C115BE">
            <w:pPr>
              <w:rPr>
                <w:rFonts w:ascii="Times New Roman" w:hAnsi="Times New Roman" w:cs="Times New Roman"/>
              </w:rPr>
            </w:pPr>
            <w:r w:rsidRPr="00C115BE">
              <w:rPr>
                <w:rFonts w:ascii="Times New Roman" w:hAnsi="Times New Roman" w:cs="Times New Roman"/>
                <w:b/>
              </w:rPr>
              <w:t>NAME</w:t>
            </w:r>
            <w:r w:rsidRPr="00AB75D4">
              <w:rPr>
                <w:rFonts w:ascii="Times New Roman" w:hAnsi="Times New Roman" w:cs="Times New Roman"/>
                <w:b/>
                <w:sz w:val="22"/>
              </w:rPr>
              <w:t xml:space="preserve">:  </w:t>
            </w:r>
            <w:proofErr w:type="spellStart"/>
            <w:r w:rsidR="00AB75D4" w:rsidRPr="00AB75D4">
              <w:rPr>
                <w:rFonts w:ascii="Times New Roman" w:hAnsi="Times New Roman" w:cs="Times New Roman"/>
                <w:sz w:val="22"/>
              </w:rPr>
              <w:t>kantayapalem</w:t>
            </w:r>
            <w:proofErr w:type="spellEnd"/>
            <w:r w:rsidR="00AB75D4" w:rsidRPr="00AB75D4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="00AB75D4" w:rsidRPr="00AB75D4">
              <w:rPr>
                <w:rFonts w:ascii="Times New Roman" w:hAnsi="Times New Roman" w:cs="Times New Roman"/>
                <w:sz w:val="22"/>
              </w:rPr>
              <w:t>Meghana</w:t>
            </w:r>
            <w:proofErr w:type="spellEnd"/>
          </w:p>
          <w:p w14:paraId="70BD3C45" w14:textId="4431F018" w:rsidR="00036450" w:rsidRDefault="00C115BE" w:rsidP="00503257">
            <w:pPr>
              <w:rPr>
                <w:rFonts w:ascii="Times New Roman" w:hAnsi="Times New Roman" w:cs="Times New Roman"/>
              </w:rPr>
            </w:pPr>
            <w:r w:rsidRPr="00C115BE">
              <w:rPr>
                <w:rFonts w:ascii="Times New Roman" w:hAnsi="Times New Roman" w:cs="Times New Roman"/>
                <w:b/>
              </w:rPr>
              <w:t>ROLL NO: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C115BE">
              <w:rPr>
                <w:rFonts w:ascii="Times New Roman" w:hAnsi="Times New Roman" w:cs="Times New Roman"/>
              </w:rPr>
              <w:t>23WH1A12C1</w:t>
            </w:r>
          </w:p>
          <w:p w14:paraId="4AD49658" w14:textId="7EAFBD83" w:rsidR="00C115BE" w:rsidRDefault="00C115BE" w:rsidP="00503257">
            <w:pPr>
              <w:rPr>
                <w:rFonts w:ascii="Times New Roman" w:hAnsi="Times New Roman" w:cs="Times New Roman"/>
              </w:rPr>
            </w:pPr>
            <w:r w:rsidRPr="00C115BE">
              <w:rPr>
                <w:rFonts w:ascii="Times New Roman" w:hAnsi="Times New Roman" w:cs="Times New Roman"/>
                <w:b/>
              </w:rPr>
              <w:t>COLLEGE: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</w:rPr>
              <w:t>BVRIT HYDERABAD college of engineering for Women</w:t>
            </w:r>
          </w:p>
          <w:p w14:paraId="52333F53" w14:textId="241B192E" w:rsidR="00C115BE" w:rsidRPr="00C115BE" w:rsidRDefault="00C115BE" w:rsidP="00503257">
            <w:pPr>
              <w:rPr>
                <w:rFonts w:ascii="Times New Roman" w:hAnsi="Times New Roman" w:cs="Times New Roman"/>
              </w:rPr>
            </w:pPr>
            <w:r w:rsidRPr="00C115BE">
              <w:rPr>
                <w:rFonts w:ascii="Times New Roman" w:hAnsi="Times New Roman" w:cs="Times New Roman"/>
                <w:b/>
              </w:rPr>
              <w:t xml:space="preserve">BTECH : </w:t>
            </w:r>
            <w:r>
              <w:rPr>
                <w:rFonts w:ascii="Times New Roman" w:hAnsi="Times New Roman" w:cs="Times New Roman"/>
              </w:rPr>
              <w:t>1</w:t>
            </w:r>
            <w:r w:rsidRPr="00C115BE">
              <w:rPr>
                <w:rFonts w:ascii="Times New Roman" w:hAnsi="Times New Roman" w:cs="Times New Roman"/>
                <w:vertAlign w:val="superscript"/>
              </w:rPr>
              <w:t>ST</w:t>
            </w:r>
            <w:r w:rsidR="002C0FB5">
              <w:rPr>
                <w:rFonts w:ascii="Times New Roman" w:hAnsi="Times New Roman" w:cs="Times New Roman"/>
              </w:rPr>
              <w:t xml:space="preserve"> YEAR</w:t>
            </w:r>
          </w:p>
          <w:p w14:paraId="3706346D" w14:textId="29019BDA" w:rsidR="00C115BE" w:rsidRDefault="00C115BE" w:rsidP="00503257">
            <w:pPr>
              <w:rPr>
                <w:rFonts w:ascii="Times New Roman" w:hAnsi="Times New Roman" w:cs="Times New Roman"/>
              </w:rPr>
            </w:pPr>
            <w:r w:rsidRPr="00C115BE">
              <w:rPr>
                <w:rFonts w:ascii="Times New Roman" w:hAnsi="Times New Roman" w:cs="Times New Roman"/>
                <w:b/>
              </w:rPr>
              <w:t xml:space="preserve">SEM : 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2C0FB5">
              <w:rPr>
                <w:rFonts w:ascii="Times New Roman" w:hAnsi="Times New Roman" w:cs="Times New Roman"/>
              </w:rPr>
              <w:t>2</w:t>
            </w:r>
          </w:p>
          <w:p w14:paraId="65717A86" w14:textId="77777777" w:rsidR="00C115BE" w:rsidRPr="00C115BE" w:rsidRDefault="00C115BE" w:rsidP="00503257">
            <w:pPr>
              <w:rPr>
                <w:rFonts w:ascii="Times New Roman" w:hAnsi="Times New Roman" w:cs="Times New Roman"/>
              </w:rPr>
            </w:pPr>
          </w:p>
          <w:sdt>
            <w:sdtPr>
              <w:id w:val="-1954003311"/>
              <w:placeholder>
                <w:docPart w:val="107EF07475A54EA6A2B9B97CC3189EAF"/>
              </w:placeholder>
              <w:temporary/>
              <w:showingPlcHdr/>
            </w:sdtPr>
            <w:sdtEndPr/>
            <w:sdtContent>
              <w:p w14:paraId="26BE0F90" w14:textId="77777777" w:rsidR="00036450" w:rsidRPr="00CB0055" w:rsidRDefault="00CB0055" w:rsidP="00503257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p w14:paraId="6467E1C0" w14:textId="0A5F203B" w:rsidR="004D3011" w:rsidRPr="00D60C4F" w:rsidRDefault="007B0083" w:rsidP="00503257">
            <w:pPr>
              <w:rPr>
                <w:b/>
              </w:rPr>
            </w:pPr>
            <w:r w:rsidRPr="00D60C4F">
              <w:rPr>
                <w:b/>
              </w:rPr>
              <w:t>Mobile no:</w:t>
            </w:r>
          </w:p>
          <w:p w14:paraId="004C65CF" w14:textId="3AE25E0F" w:rsidR="004D3011" w:rsidRDefault="002C0FB5" w:rsidP="00503257">
            <w:r>
              <w:sym w:font="Wingdings" w:char="F028"/>
            </w:r>
            <w:r>
              <w:t xml:space="preserve"> </w:t>
            </w:r>
            <w:r w:rsidR="00645A55">
              <w:t>9505113160</w:t>
            </w:r>
          </w:p>
          <w:p w14:paraId="600F3EDE" w14:textId="54872BD6" w:rsidR="004D3011" w:rsidRPr="00D60C4F" w:rsidRDefault="00D60C4F" w:rsidP="00503257">
            <w:pPr>
              <w:rPr>
                <w:b/>
              </w:rPr>
            </w:pPr>
            <w:r w:rsidRPr="00D60C4F">
              <w:rPr>
                <w:b/>
              </w:rPr>
              <w:t>EMAIL:</w:t>
            </w:r>
          </w:p>
          <w:p w14:paraId="43EBA337" w14:textId="19D66227" w:rsidR="00036450" w:rsidRPr="004065BE" w:rsidRDefault="004065BE" w:rsidP="004065BE">
            <w:pPr>
              <w:rPr>
                <w:rStyle w:val="Hyperlink"/>
              </w:rPr>
            </w:pPr>
            <w:r>
              <w:fldChar w:fldCharType="begin"/>
            </w:r>
            <w:r>
              <w:instrText xml:space="preserve"> HYPERLINK "mailto:23wh1a12c1@bvrithyderabad.edu.in" </w:instrText>
            </w:r>
            <w:r>
              <w:fldChar w:fldCharType="separate"/>
            </w:r>
            <w:r w:rsidR="002C0FB5" w:rsidRPr="004065BE">
              <w:rPr>
                <w:rStyle w:val="Hyperlink"/>
              </w:rPr>
              <w:t>23wh1a12c1@bvrithyderabad.edu.in</w:t>
            </w:r>
          </w:p>
          <w:p w14:paraId="60A98D6D" w14:textId="461E81EF" w:rsidR="00D60C4F" w:rsidRPr="004065BE" w:rsidRDefault="00F61E2B" w:rsidP="004065BE">
            <w:pPr>
              <w:pStyle w:val="ListParagraph"/>
              <w:numPr>
                <w:ilvl w:val="0"/>
                <w:numId w:val="8"/>
              </w:numPr>
              <w:rPr>
                <w:rStyle w:val="Hyperlink"/>
                <w:sz w:val="16"/>
                <w:szCs w:val="16"/>
              </w:rPr>
            </w:pPr>
            <w:r w:rsidRPr="004065BE">
              <w:rPr>
                <w:rStyle w:val="Hyperlink"/>
                <w:sz w:val="16"/>
                <w:szCs w:val="16"/>
              </w:rPr>
              <w:t>https://www.linked</w:t>
            </w:r>
            <w:r w:rsidRPr="004065BE">
              <w:rPr>
                <w:rStyle w:val="Hyperlink"/>
                <w:sz w:val="16"/>
                <w:szCs w:val="16"/>
              </w:rPr>
              <w:t>i</w:t>
            </w:r>
            <w:r w:rsidRPr="004065BE">
              <w:rPr>
                <w:rStyle w:val="Hyperlink"/>
                <w:sz w:val="16"/>
                <w:szCs w:val="16"/>
              </w:rPr>
              <w:t>n.co</w:t>
            </w:r>
            <w:r w:rsidRPr="004065BE">
              <w:rPr>
                <w:rStyle w:val="Hyperlink"/>
                <w:sz w:val="16"/>
                <w:szCs w:val="16"/>
              </w:rPr>
              <w:t>m</w:t>
            </w:r>
            <w:r w:rsidRPr="004065BE">
              <w:rPr>
                <w:rStyle w:val="Hyperlink"/>
                <w:sz w:val="16"/>
                <w:szCs w:val="16"/>
              </w:rPr>
              <w:t>/in/megha-k-99794728a</w:t>
            </w:r>
            <w:r w:rsidR="004065BE">
              <w:fldChar w:fldCharType="end"/>
            </w:r>
          </w:p>
          <w:p w14:paraId="1B80F8DF" w14:textId="77777777" w:rsidR="004065BE" w:rsidRDefault="00A62C85" w:rsidP="004065BE">
            <w:pPr>
              <w:pStyle w:val="Heading3"/>
            </w:pPr>
            <w:sdt>
              <w:sdtPr>
                <w:id w:val="-1444214663"/>
                <w:placeholder>
                  <w:docPart w:val="2591D804C342458B91EC69FE5626E6B0"/>
                </w:placeholder>
                <w:temporary/>
                <w:showingPlcHdr/>
              </w:sdtPr>
              <w:sdtEndPr/>
              <w:sdtContent>
                <w:r w:rsidR="00CB0055" w:rsidRPr="00CB0055">
                  <w:t>Hobbies</w:t>
                </w:r>
              </w:sdtContent>
            </w:sdt>
          </w:p>
          <w:p w14:paraId="2D21CEE4" w14:textId="77777777" w:rsidR="004065BE" w:rsidRDefault="004065BE" w:rsidP="00503257">
            <w:pPr>
              <w:pStyle w:val="ListParagraph"/>
              <w:numPr>
                <w:ilvl w:val="0"/>
                <w:numId w:val="2"/>
              </w:numPr>
            </w:pPr>
            <w:r>
              <w:t>listening songs</w:t>
            </w:r>
          </w:p>
          <w:p w14:paraId="789B592E" w14:textId="7AB9212F" w:rsidR="004B63FE" w:rsidRDefault="004B63FE" w:rsidP="00503257">
            <w:pPr>
              <w:pStyle w:val="ListParagraph"/>
              <w:numPr>
                <w:ilvl w:val="0"/>
                <w:numId w:val="2"/>
              </w:numPr>
            </w:pPr>
            <w:r>
              <w:t>Watching movies</w:t>
            </w:r>
          </w:p>
          <w:p w14:paraId="164126DE" w14:textId="513D2FA2" w:rsidR="004B63FE" w:rsidRDefault="004B63FE" w:rsidP="00503257">
            <w:pPr>
              <w:pStyle w:val="ListParagraph"/>
              <w:numPr>
                <w:ilvl w:val="0"/>
                <w:numId w:val="2"/>
              </w:numPr>
            </w:pPr>
            <w:r>
              <w:t>Travelling long</w:t>
            </w:r>
          </w:p>
          <w:p w14:paraId="542D7778" w14:textId="5815E412" w:rsidR="00F63E56" w:rsidRDefault="00F63E56" w:rsidP="00503257">
            <w:pPr>
              <w:pStyle w:val="ListParagraph"/>
              <w:numPr>
                <w:ilvl w:val="0"/>
                <w:numId w:val="2"/>
              </w:numPr>
            </w:pPr>
            <w:r>
              <w:t>Exploring new things</w:t>
            </w:r>
          </w:p>
          <w:p w14:paraId="04B49A54" w14:textId="5B6DE802" w:rsidR="004B63FE" w:rsidRDefault="004B63FE" w:rsidP="00503257">
            <w:pPr>
              <w:pStyle w:val="ListParagraph"/>
              <w:numPr>
                <w:ilvl w:val="0"/>
                <w:numId w:val="2"/>
              </w:numPr>
            </w:pPr>
            <w:r>
              <w:t>Learning something new</w:t>
            </w:r>
          </w:p>
          <w:p w14:paraId="278BCF17" w14:textId="39385B96" w:rsidR="002C0FB5" w:rsidRDefault="002C0FB5" w:rsidP="002C0FB5">
            <w:pPr>
              <w:pStyle w:val="ListParagraph"/>
              <w:numPr>
                <w:ilvl w:val="0"/>
                <w:numId w:val="2"/>
              </w:numPr>
            </w:pPr>
            <w:r>
              <w:t xml:space="preserve">Reading </w:t>
            </w:r>
            <w:r w:rsidR="00FF594D">
              <w:t>books</w:t>
            </w:r>
          </w:p>
          <w:p w14:paraId="31A1065C" w14:textId="50E4D4A3" w:rsidR="00A85B56" w:rsidRDefault="00A85B56" w:rsidP="002C0FB5">
            <w:pPr>
              <w:pStyle w:val="ListParagraph"/>
              <w:numPr>
                <w:ilvl w:val="0"/>
                <w:numId w:val="2"/>
              </w:numPr>
            </w:pPr>
            <w:r>
              <w:t>Play</w:t>
            </w:r>
            <w:bookmarkStart w:id="0" w:name="_GoBack"/>
            <w:bookmarkEnd w:id="0"/>
            <w:r>
              <w:t>ing badminton</w:t>
            </w:r>
          </w:p>
          <w:p w14:paraId="7F6842CC" w14:textId="5851FA4E" w:rsidR="004D3011" w:rsidRPr="00D60C4F" w:rsidRDefault="009F6F0E" w:rsidP="00503257">
            <w:pPr>
              <w:rPr>
                <w:b/>
                <w:sz w:val="24"/>
                <w:szCs w:val="24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F6F0E">
              <w:rPr>
                <w:b/>
                <w:sz w:val="24"/>
                <w:szCs w:val="24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WEBSITES:</w:t>
            </w:r>
            <w:r w:rsidR="00870CB3" w:rsidRPr="00870CB3">
              <w:rPr>
                <w:szCs w:val="18"/>
                <w14:textOutline w14:w="5270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="00D60C4F">
              <w:rPr>
                <w:sz w:val="16"/>
                <w:szCs w:val="16"/>
                <w14:textOutline w14:w="5270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Where  I practiced coding</w:t>
            </w:r>
          </w:p>
          <w:p w14:paraId="6E6C9E35" w14:textId="7D6C6691" w:rsidR="00870CB3" w:rsidRPr="004065BE" w:rsidRDefault="004065BE" w:rsidP="00870CB3">
            <w:pPr>
              <w:pStyle w:val="ListParagraph"/>
              <w:numPr>
                <w:ilvl w:val="0"/>
                <w:numId w:val="7"/>
              </w:numPr>
              <w:rPr>
                <w:rStyle w:val="Hyperlink"/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fldChar w:fldCharType="begin"/>
            </w:r>
            <w:r>
              <w:rPr>
                <w:rFonts w:asciiTheme="majorHAnsi" w:hAnsiTheme="majorHAnsi"/>
                <w:sz w:val="20"/>
                <w:szCs w:val="20"/>
              </w:rPr>
              <w:instrText xml:space="preserve"> HYPERLINK "https://snakify.org/profile/" </w:instrText>
            </w:r>
            <w:r>
              <w:rPr>
                <w:rFonts w:asciiTheme="majorHAnsi" w:hAnsiTheme="majorHAnsi"/>
                <w:sz w:val="20"/>
                <w:szCs w:val="20"/>
              </w:rPr>
            </w:r>
            <w:r>
              <w:rPr>
                <w:rFonts w:asciiTheme="majorHAnsi" w:hAnsiTheme="majorHAnsi"/>
                <w:sz w:val="20"/>
                <w:szCs w:val="20"/>
              </w:rPr>
              <w:fldChar w:fldCharType="separate"/>
            </w:r>
            <w:r w:rsidR="00870CB3" w:rsidRPr="004065BE">
              <w:rPr>
                <w:rStyle w:val="Hyperlink"/>
                <w:rFonts w:asciiTheme="majorHAnsi" w:hAnsiTheme="majorHAnsi"/>
                <w:sz w:val="20"/>
                <w:szCs w:val="20"/>
              </w:rPr>
              <w:t>https://snakify.</w:t>
            </w:r>
            <w:r w:rsidR="00870CB3" w:rsidRPr="004065BE">
              <w:rPr>
                <w:rStyle w:val="Hyperlink"/>
                <w:rFonts w:asciiTheme="majorHAnsi" w:hAnsiTheme="majorHAnsi"/>
                <w:sz w:val="20"/>
                <w:szCs w:val="20"/>
              </w:rPr>
              <w:t>o</w:t>
            </w:r>
            <w:r w:rsidR="00870CB3" w:rsidRPr="004065BE">
              <w:rPr>
                <w:rStyle w:val="Hyperlink"/>
                <w:rFonts w:asciiTheme="majorHAnsi" w:hAnsiTheme="majorHAnsi"/>
                <w:sz w:val="20"/>
                <w:szCs w:val="20"/>
              </w:rPr>
              <w:t>rg/profile/</w:t>
            </w:r>
          </w:p>
          <w:p w14:paraId="58C267FD" w14:textId="6BED35CD" w:rsidR="00870CB3" w:rsidRDefault="004065BE" w:rsidP="00870CB3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szCs w:val="18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fldChar w:fldCharType="end"/>
            </w:r>
            <w:hyperlink r:id="rId10" w:history="1">
              <w:r w:rsidR="00D60C4F" w:rsidRPr="001C1B17">
                <w:rPr>
                  <w:rStyle w:val="Hyperlink"/>
                  <w:rFonts w:asciiTheme="majorHAnsi" w:hAnsiTheme="majorHAnsi"/>
                  <w:szCs w:val="18"/>
                </w:rPr>
                <w:t>https://github.com/Sudha4884/PPS-2023-IT-B/tree/main/23WH1A12C1</w:t>
              </w:r>
            </w:hyperlink>
          </w:p>
          <w:p w14:paraId="55AF5937" w14:textId="4A9F6B73" w:rsidR="00D60C4F" w:rsidRDefault="00D60C4F" w:rsidP="00D60C4F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szCs w:val="18"/>
              </w:rPr>
            </w:pPr>
            <w:hyperlink r:id="rId11" w:history="1">
              <w:r w:rsidRPr="001C1B17">
                <w:rPr>
                  <w:rStyle w:val="Hyperlink"/>
                  <w:rFonts w:asciiTheme="majorHAnsi" w:hAnsiTheme="majorHAnsi"/>
                  <w:szCs w:val="18"/>
                </w:rPr>
                <w:t>https://www.hackerrank.com/domains/c?filters%5Bstatus%5D%5B%5D=unsolved&amp;badge_type=c</w:t>
              </w:r>
            </w:hyperlink>
          </w:p>
          <w:p w14:paraId="5A39DC0C" w14:textId="2F213220" w:rsidR="00D60C4F" w:rsidRPr="00D60C4F" w:rsidRDefault="004065BE" w:rsidP="00D60C4F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szCs w:val="18"/>
              </w:rPr>
            </w:pPr>
            <w:hyperlink r:id="rId12" w:history="1">
              <w:r w:rsidR="00D60C4F" w:rsidRPr="004065BE">
                <w:rPr>
                  <w:rStyle w:val="Hyperlink"/>
                  <w:rFonts w:asciiTheme="majorHAnsi" w:hAnsiTheme="majorHAnsi"/>
                  <w:szCs w:val="18"/>
                </w:rPr>
                <w:t>https://www.hackerrank.com/domains/python?filters%5Bstatus%5D%5B%5D=unsolved&amp;badge_type=python</w:t>
              </w:r>
            </w:hyperlink>
          </w:p>
          <w:p w14:paraId="067D7744" w14:textId="5C9FF433" w:rsidR="00870CB3" w:rsidRPr="00870CB3" w:rsidRDefault="00870CB3" w:rsidP="00870CB3">
            <w:pPr>
              <w:rPr>
                <w:sz w:val="16"/>
                <w:szCs w:val="16"/>
                <w14:textOutline w14:w="5270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50" w:type="dxa"/>
          </w:tcPr>
          <w:p w14:paraId="16552FAA" w14:textId="29022E7C" w:rsidR="001B2ABD" w:rsidRDefault="001B2ABD" w:rsidP="00503257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B6E3BC163DA24439A2BEF55FD08CDD1D"/>
              </w:placeholder>
              <w:temporary/>
              <w:showingPlcHdr/>
            </w:sdtPr>
            <w:sdtEndPr/>
            <w:sdtContent>
              <w:p w14:paraId="5D125CEE" w14:textId="77777777" w:rsidR="001B2ABD" w:rsidRDefault="00E25A26" w:rsidP="00503257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2801FC15" w14:textId="524B14FB" w:rsidR="00036450" w:rsidRPr="00963BCA" w:rsidRDefault="00963BCA" w:rsidP="00503257">
            <w:pPr>
              <w:pStyle w:val="Heading4"/>
              <w:rPr>
                <w:rFonts w:ascii="Times New Roman" w:hAnsi="Times New Roman" w:cs="Times New Roman"/>
                <w:i/>
                <w:u w:val="single"/>
              </w:rPr>
            </w:pPr>
            <w:r w:rsidRPr="00963BCA">
              <w:rPr>
                <w:rFonts w:ascii="Times New Roman" w:hAnsi="Times New Roman" w:cs="Times New Roman"/>
                <w:i/>
                <w:u w:val="single"/>
              </w:rPr>
              <w:t>SIDDHARTHA HIGH SCHOOL</w:t>
            </w:r>
          </w:p>
          <w:p w14:paraId="2570C331" w14:textId="36614B29" w:rsidR="00963BCA" w:rsidRDefault="00963BCA" w:rsidP="00503257">
            <w:pPr>
              <w:rPr>
                <w:vertAlign w:val="superscript"/>
              </w:rPr>
            </w:pPr>
            <w:r w:rsidRPr="00A57548">
              <w:rPr>
                <w:rFonts w:ascii="Times New Roman" w:hAnsi="Times New Roman" w:cs="Times New Roman"/>
                <w:b/>
                <w:sz w:val="16"/>
                <w:szCs w:val="16"/>
              </w:rPr>
              <w:t>FROM</w:t>
            </w:r>
            <w:r>
              <w:t xml:space="preserve"> : childhood to till 10</w:t>
            </w:r>
            <w:r w:rsidRPr="00963BCA">
              <w:rPr>
                <w:vertAlign w:val="superscript"/>
              </w:rPr>
              <w:t>th</w:t>
            </w:r>
          </w:p>
          <w:p w14:paraId="45BDFCAB" w14:textId="642B00C3" w:rsidR="00963BCA" w:rsidRDefault="00963BCA" w:rsidP="00503257">
            <w:pPr>
              <w:rPr>
                <w:rFonts w:ascii="Century Gothic" w:hAnsi="Century Gothic" w:cs="Times New Roman"/>
                <w:szCs w:val="18"/>
              </w:rPr>
            </w:pPr>
            <w:r w:rsidRPr="00A57548">
              <w:rPr>
                <w:rFonts w:ascii="Times New Roman" w:hAnsi="Times New Roman" w:cs="Times New Roman"/>
                <w:b/>
                <w:szCs w:val="18"/>
              </w:rPr>
              <w:t>Prizes:</w:t>
            </w:r>
            <w:r w:rsidRPr="004B63FE">
              <w:rPr>
                <w:rFonts w:ascii="Century Gothic" w:hAnsi="Century Gothic" w:cs="Times New Roman"/>
                <w:szCs w:val="18"/>
              </w:rPr>
              <w:t xml:space="preserve">  Academic </w:t>
            </w:r>
            <w:proofErr w:type="gramStart"/>
            <w:r w:rsidRPr="004B63FE">
              <w:rPr>
                <w:rFonts w:ascii="Century Gothic" w:hAnsi="Century Gothic" w:cs="Times New Roman"/>
                <w:szCs w:val="18"/>
              </w:rPr>
              <w:t xml:space="preserve">prizes </w:t>
            </w:r>
            <w:r w:rsidR="004B63FE" w:rsidRPr="004B63FE">
              <w:rPr>
                <w:rFonts w:ascii="Century Gothic" w:hAnsi="Century Gothic" w:cs="Times New Roman"/>
                <w:szCs w:val="18"/>
              </w:rPr>
              <w:t>,</w:t>
            </w:r>
            <w:proofErr w:type="gramEnd"/>
            <w:r w:rsidR="002C0FB5">
              <w:rPr>
                <w:rFonts w:ascii="Century Gothic" w:hAnsi="Century Gothic" w:cs="Times New Roman"/>
                <w:szCs w:val="18"/>
              </w:rPr>
              <w:t xml:space="preserve"> </w:t>
            </w:r>
            <w:r w:rsidR="004B63FE" w:rsidRPr="004B63FE">
              <w:rPr>
                <w:rFonts w:ascii="Century Gothic" w:hAnsi="Century Gothic" w:cs="Times New Roman"/>
                <w:szCs w:val="18"/>
              </w:rPr>
              <w:t>outdoor games</w:t>
            </w:r>
            <w:r w:rsidR="004B63FE">
              <w:rPr>
                <w:rFonts w:ascii="Century Gothic" w:hAnsi="Century Gothic" w:cs="Times New Roman"/>
                <w:szCs w:val="18"/>
              </w:rPr>
              <w:t>,</w:t>
            </w:r>
            <w:r w:rsidR="002C0FB5">
              <w:rPr>
                <w:rFonts w:ascii="Century Gothic" w:hAnsi="Century Gothic" w:cs="Times New Roman"/>
                <w:szCs w:val="18"/>
              </w:rPr>
              <w:t xml:space="preserve"> </w:t>
            </w:r>
            <w:r w:rsidR="004B63FE">
              <w:rPr>
                <w:rFonts w:ascii="Century Gothic" w:hAnsi="Century Gothic" w:cs="Times New Roman"/>
                <w:szCs w:val="18"/>
              </w:rPr>
              <w:t xml:space="preserve">indoor games </w:t>
            </w:r>
            <w:proofErr w:type="spellStart"/>
            <w:r w:rsidR="004B63FE">
              <w:rPr>
                <w:rFonts w:ascii="Century Gothic" w:hAnsi="Century Gothic" w:cs="Times New Roman"/>
                <w:szCs w:val="18"/>
              </w:rPr>
              <w:t>etc</w:t>
            </w:r>
            <w:proofErr w:type="spellEnd"/>
            <w:r w:rsidR="002C0FB5">
              <w:rPr>
                <w:rFonts w:ascii="Century Gothic" w:hAnsi="Century Gothic" w:cs="Times New Roman"/>
                <w:szCs w:val="18"/>
              </w:rPr>
              <w:t xml:space="preserve"> </w:t>
            </w:r>
            <w:r w:rsidR="004B63FE">
              <w:rPr>
                <w:rFonts w:ascii="Century Gothic" w:hAnsi="Century Gothic" w:cs="Times New Roman"/>
                <w:szCs w:val="18"/>
              </w:rPr>
              <w:t>,.</w:t>
            </w:r>
          </w:p>
          <w:p w14:paraId="7946B20A" w14:textId="2829214C" w:rsidR="004B63FE" w:rsidRDefault="004B63FE" w:rsidP="00503257">
            <w:pPr>
              <w:rPr>
                <w:rFonts w:ascii="Century Gothic" w:hAnsi="Century Gothic" w:cs="Times New Roman"/>
                <w:szCs w:val="18"/>
              </w:rPr>
            </w:pPr>
            <w:r>
              <w:rPr>
                <w:rFonts w:ascii="Century Gothic" w:hAnsi="Century Gothic" w:cs="Times New Roman"/>
                <w:szCs w:val="18"/>
              </w:rPr>
              <w:t>TOPPER IN ACADEMICS</w:t>
            </w:r>
          </w:p>
          <w:p w14:paraId="60C93452" w14:textId="198C25F5" w:rsidR="002C0FB5" w:rsidRDefault="002C0FB5" w:rsidP="00503257">
            <w:pPr>
              <w:rPr>
                <w:rFonts w:ascii="Century Gothic" w:hAnsi="Century Gothic" w:cs="Times New Roman"/>
                <w:szCs w:val="18"/>
              </w:rPr>
            </w:pPr>
            <w:r w:rsidRPr="002C0FB5">
              <w:rPr>
                <w:rFonts w:asciiTheme="majorHAnsi" w:hAnsiTheme="majorHAnsi" w:cs="Times New Roman"/>
                <w:b/>
                <w:sz w:val="16"/>
                <w:szCs w:val="16"/>
              </w:rPr>
              <w:t>GPA</w:t>
            </w:r>
            <w:r>
              <w:rPr>
                <w:rFonts w:ascii="Century Gothic" w:hAnsi="Century Gothic" w:cs="Times New Roman"/>
                <w:szCs w:val="18"/>
              </w:rPr>
              <w:t>: 10.0</w:t>
            </w:r>
          </w:p>
          <w:p w14:paraId="0E75D09B" w14:textId="77777777" w:rsidR="00A57548" w:rsidRDefault="00A57548" w:rsidP="00503257">
            <w:pPr>
              <w:rPr>
                <w:rFonts w:ascii="Century Gothic" w:hAnsi="Century Gothic" w:cs="Times New Roman"/>
                <w:szCs w:val="18"/>
              </w:rPr>
            </w:pPr>
          </w:p>
          <w:p w14:paraId="0E9A2325" w14:textId="7E80A51A" w:rsidR="00A57548" w:rsidRDefault="00A57548" w:rsidP="00503257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</w:pPr>
            <w:r w:rsidRPr="00A57548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>NRI Junior College</w:t>
            </w:r>
          </w:p>
          <w:p w14:paraId="7C834867" w14:textId="1ABAE8EF" w:rsidR="00A57548" w:rsidRPr="00A57548" w:rsidRDefault="00A57548" w:rsidP="00503257">
            <w:pPr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  <w:r w:rsidRPr="00A57548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FROM: </w:t>
            </w:r>
            <w:r w:rsidR="00FF7C70">
              <w:rPr>
                <w:rFonts w:asciiTheme="majorHAnsi" w:hAnsiTheme="majorHAnsi" w:cs="Times New Roman"/>
                <w:szCs w:val="18"/>
              </w:rPr>
              <w:t>inter 1</w:t>
            </w:r>
            <w:r w:rsidR="00FF7C70" w:rsidRPr="00FF7C70">
              <w:rPr>
                <w:rFonts w:asciiTheme="majorHAnsi" w:hAnsiTheme="majorHAnsi" w:cs="Times New Roman"/>
                <w:szCs w:val="18"/>
                <w:vertAlign w:val="superscript"/>
              </w:rPr>
              <w:t>st</w:t>
            </w:r>
            <w:r w:rsidR="00FF7C70">
              <w:rPr>
                <w:rFonts w:asciiTheme="majorHAnsi" w:hAnsiTheme="majorHAnsi" w:cs="Times New Roman"/>
                <w:szCs w:val="18"/>
              </w:rPr>
              <w:t xml:space="preserve"> and 2nd</w:t>
            </w:r>
            <w:r w:rsidRPr="00A57548">
              <w:rPr>
                <w:rFonts w:asciiTheme="majorHAnsi" w:hAnsiTheme="majorHAnsi" w:cs="Times New Roman"/>
                <w:szCs w:val="18"/>
              </w:rPr>
              <w:t xml:space="preserve"> years</w:t>
            </w:r>
          </w:p>
          <w:p w14:paraId="280FF9B6" w14:textId="11077008" w:rsidR="00A57548" w:rsidRDefault="00A57548" w:rsidP="00503257">
            <w:pPr>
              <w:rPr>
                <w:rFonts w:ascii="Times New Roman" w:hAnsi="Times New Roman" w:cs="Times New Roman"/>
                <w:szCs w:val="18"/>
              </w:rPr>
            </w:pPr>
            <w:r w:rsidRPr="00A57548">
              <w:rPr>
                <w:rFonts w:ascii="Times New Roman" w:hAnsi="Times New Roman" w:cs="Times New Roman"/>
                <w:b/>
                <w:szCs w:val="18"/>
              </w:rPr>
              <w:t>Prizes</w:t>
            </w:r>
            <w:r>
              <w:rPr>
                <w:rFonts w:ascii="Algerian" w:hAnsi="Algerian" w:cs="Times New Roman"/>
                <w:szCs w:val="18"/>
              </w:rPr>
              <w:t xml:space="preserve">: </w:t>
            </w:r>
            <w:r w:rsidRPr="00A57548">
              <w:rPr>
                <w:rFonts w:asciiTheme="majorHAnsi" w:hAnsiTheme="majorHAnsi" w:cs="Times New Roman"/>
                <w:szCs w:val="18"/>
              </w:rPr>
              <w:t>campus topper in 1</w:t>
            </w:r>
            <w:r w:rsidRPr="00A57548">
              <w:rPr>
                <w:rFonts w:asciiTheme="majorHAnsi" w:hAnsiTheme="majorHAnsi" w:cs="Times New Roman"/>
                <w:szCs w:val="18"/>
                <w:vertAlign w:val="superscript"/>
              </w:rPr>
              <w:t>st</w:t>
            </w:r>
            <w:r w:rsidRPr="00A57548">
              <w:rPr>
                <w:rFonts w:asciiTheme="majorHAnsi" w:hAnsiTheme="majorHAnsi" w:cs="Times New Roman"/>
                <w:szCs w:val="18"/>
              </w:rPr>
              <w:t xml:space="preserve"> year</w:t>
            </w:r>
          </w:p>
          <w:p w14:paraId="0106993F" w14:textId="29046C5E" w:rsidR="00A57548" w:rsidRDefault="00A57548" w:rsidP="00503257">
            <w:pPr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CAMPUS TOPPER</w:t>
            </w:r>
            <w:r w:rsidR="002C0FB5">
              <w:rPr>
                <w:rFonts w:ascii="Times New Roman" w:hAnsi="Times New Roman" w:cs="Times New Roman"/>
                <w:szCs w:val="18"/>
              </w:rPr>
              <w:t xml:space="preserve"> </w:t>
            </w:r>
            <w:r w:rsidR="002C0FB5" w:rsidRPr="002C0FB5">
              <w:rPr>
                <w:rFonts w:ascii="Times New Roman" w:hAnsi="Times New Roman" w:cs="Times New Roman"/>
                <w:szCs w:val="18"/>
              </w:rPr>
              <w:t>with</w:t>
            </w:r>
            <w:r w:rsidR="002C0FB5" w:rsidRPr="002C0FB5">
              <w:rPr>
                <w:rFonts w:cs="Times New Roman"/>
                <w:szCs w:val="18"/>
              </w:rPr>
              <w:t xml:space="preserve"> 987</w:t>
            </w:r>
            <w:r w:rsidR="002C0FB5" w:rsidRPr="002C0FB5">
              <w:rPr>
                <w:rFonts w:ascii="Times New Roman" w:hAnsi="Times New Roman" w:cs="Times New Roman"/>
                <w:szCs w:val="18"/>
              </w:rPr>
              <w:t xml:space="preserve"> marks</w:t>
            </w:r>
          </w:p>
          <w:p w14:paraId="28FD2A05" w14:textId="1F62B69D" w:rsidR="002C0FB5" w:rsidRDefault="002C0FB5" w:rsidP="002C0FB5">
            <w:pPr>
              <w:rPr>
                <w:rFonts w:ascii="Century Gothic" w:hAnsi="Century Gothic" w:cs="Times New Roman"/>
                <w:szCs w:val="18"/>
              </w:rPr>
            </w:pPr>
            <w:r w:rsidRPr="002C0FB5">
              <w:rPr>
                <w:rFonts w:asciiTheme="majorHAnsi" w:hAnsiTheme="majorHAnsi" w:cs="Times New Roman"/>
                <w:b/>
                <w:sz w:val="16"/>
                <w:szCs w:val="16"/>
              </w:rPr>
              <w:t>GPA</w:t>
            </w:r>
            <w:r>
              <w:rPr>
                <w:rFonts w:ascii="Century Gothic" w:hAnsi="Century Gothic" w:cs="Times New Roman"/>
                <w:szCs w:val="18"/>
              </w:rPr>
              <w:t>: 98.7</w:t>
            </w:r>
          </w:p>
          <w:p w14:paraId="01CCCDBB" w14:textId="77777777" w:rsidR="002C0FB5" w:rsidRDefault="002C0FB5" w:rsidP="00503257">
            <w:pPr>
              <w:rPr>
                <w:rFonts w:ascii="Times New Roman" w:hAnsi="Times New Roman" w:cs="Times New Roman"/>
                <w:szCs w:val="18"/>
              </w:rPr>
            </w:pPr>
          </w:p>
          <w:p w14:paraId="41749FD6" w14:textId="77777777" w:rsidR="00770287" w:rsidRDefault="00770287" w:rsidP="00503257">
            <w:pPr>
              <w:rPr>
                <w:rFonts w:ascii="Times New Roman" w:hAnsi="Times New Roman" w:cs="Times New Roman"/>
                <w:szCs w:val="18"/>
              </w:rPr>
            </w:pPr>
          </w:p>
          <w:p w14:paraId="56113DF1" w14:textId="363A3EDB" w:rsidR="00770287" w:rsidRPr="00770287" w:rsidRDefault="00770287" w:rsidP="00503257">
            <w:pPr>
              <w:rPr>
                <w:rFonts w:ascii="Times New Roman" w:eastAsiaTheme="majorEastAsia" w:hAnsi="Times New Roman" w:cs="Times New Roman"/>
                <w:b/>
                <w:bCs/>
                <w:i/>
                <w:caps/>
                <w:sz w:val="20"/>
                <w:szCs w:val="20"/>
                <w:u w:val="single"/>
              </w:rPr>
            </w:pPr>
            <w:r w:rsidRPr="00770287">
              <w:rPr>
                <w:rFonts w:ascii="Times New Roman" w:eastAsiaTheme="majorEastAsia" w:hAnsi="Times New Roman" w:cs="Times New Roman"/>
                <w:b/>
                <w:bCs/>
                <w:i/>
                <w:caps/>
                <w:sz w:val="20"/>
                <w:szCs w:val="20"/>
                <w:u w:val="single"/>
              </w:rPr>
              <w:t xml:space="preserve">bvrit hyderabad </w:t>
            </w:r>
            <w:r w:rsidR="00F90385" w:rsidRPr="00F90385">
              <w:rPr>
                <w:rFonts w:ascii="Times New Roman" w:eastAsiaTheme="majorEastAsia" w:hAnsi="Times New Roman" w:cs="Times New Roman"/>
                <w:b/>
                <w:bCs/>
                <w:i/>
                <w:sz w:val="22"/>
                <w:u w:val="single"/>
              </w:rPr>
              <w:t>college of engineering for women</w:t>
            </w:r>
          </w:p>
          <w:p w14:paraId="5DB2A038" w14:textId="77777777" w:rsidR="001C094B" w:rsidRDefault="00770287" w:rsidP="00503257">
            <w:r w:rsidRPr="001C094B">
              <w:rPr>
                <w:rFonts w:ascii="Times New Roman" w:hAnsi="Times New Roman" w:cs="Times New Roman"/>
                <w:b/>
                <w:sz w:val="16"/>
                <w:szCs w:val="16"/>
              </w:rPr>
              <w:t>BTECH</w:t>
            </w:r>
            <w:r w:rsidRPr="001C094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t xml:space="preserve">– </w:t>
            </w:r>
            <w:r w:rsidR="001C094B">
              <w:t xml:space="preserve"> present</w:t>
            </w:r>
          </w:p>
          <w:p w14:paraId="4DC71ED2" w14:textId="5DB014B8" w:rsidR="00FF7C70" w:rsidRPr="00FF7C70" w:rsidRDefault="00FF7C70" w:rsidP="00503257">
            <w:pPr>
              <w:rPr>
                <w:b/>
              </w:rPr>
            </w:pPr>
            <w:r w:rsidRPr="00FF7C70">
              <w:rPr>
                <w:b/>
              </w:rPr>
              <w:t>CGPA:</w:t>
            </w:r>
            <w:r>
              <w:rPr>
                <w:b/>
              </w:rPr>
              <w:t xml:space="preserve">  </w:t>
            </w:r>
            <w:r w:rsidRPr="00FF7C70">
              <w:rPr>
                <w:rFonts w:asciiTheme="majorHAnsi" w:hAnsiTheme="majorHAnsi"/>
              </w:rPr>
              <w:t>Sem1 – 9.35</w:t>
            </w:r>
          </w:p>
          <w:p w14:paraId="4C187B90" w14:textId="42ABA862" w:rsidR="00DA25E7" w:rsidRDefault="00DA25E7" w:rsidP="00503257">
            <w:pPr>
              <w:rPr>
                <w:rFonts w:ascii="Times New Roman" w:hAnsi="Times New Roman" w:cs="Times New Roman"/>
                <w:szCs w:val="18"/>
              </w:rPr>
            </w:pPr>
            <w:r w:rsidRPr="00DA25E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VOLUNTEER 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– </w:t>
            </w:r>
            <w:r w:rsidRPr="00DA25E7">
              <w:rPr>
                <w:rFonts w:ascii="Times New Roman" w:hAnsi="Times New Roman" w:cs="Times New Roman"/>
                <w:szCs w:val="18"/>
              </w:rPr>
              <w:t>from NSS</w:t>
            </w:r>
            <w:r>
              <w:rPr>
                <w:rFonts w:ascii="Times New Roman" w:hAnsi="Times New Roman" w:cs="Times New Roman"/>
                <w:szCs w:val="18"/>
              </w:rPr>
              <w:t xml:space="preserve"> </w:t>
            </w:r>
            <w:r w:rsidR="00FF7C70">
              <w:rPr>
                <w:rFonts w:ascii="Times New Roman" w:hAnsi="Times New Roman" w:cs="Times New Roman"/>
                <w:szCs w:val="18"/>
              </w:rPr>
              <w:t xml:space="preserve"> and </w:t>
            </w:r>
            <w:r w:rsidR="00D45D17">
              <w:rPr>
                <w:rFonts w:ascii="Times New Roman" w:hAnsi="Times New Roman" w:cs="Times New Roman"/>
                <w:szCs w:val="18"/>
              </w:rPr>
              <w:t xml:space="preserve"> Nature club</w:t>
            </w:r>
          </w:p>
          <w:p w14:paraId="2A1BA98C" w14:textId="09FB4040" w:rsidR="00645A55" w:rsidRPr="00D45D17" w:rsidRDefault="00645A55" w:rsidP="00503257">
            <w:pPr>
              <w:rPr>
                <w:rFonts w:ascii="Times New Roman" w:hAnsi="Times New Roman" w:cs="Times New Roman"/>
                <w:b/>
                <w:szCs w:val="18"/>
              </w:rPr>
            </w:pPr>
            <w:r w:rsidRPr="00645A55">
              <w:rPr>
                <w:rFonts w:ascii="Times New Roman" w:hAnsi="Times New Roman" w:cs="Times New Roman"/>
                <w:b/>
                <w:szCs w:val="18"/>
              </w:rPr>
              <w:t xml:space="preserve">PRIZES - </w:t>
            </w:r>
            <w:r>
              <w:rPr>
                <w:rFonts w:ascii="Times New Roman" w:hAnsi="Times New Roman" w:cs="Times New Roman"/>
                <w:b/>
                <w:szCs w:val="18"/>
              </w:rPr>
              <w:t xml:space="preserve"> Best paper award( </w:t>
            </w:r>
            <w:r w:rsidRPr="00D45D17">
              <w:rPr>
                <w:rFonts w:ascii="Times New Roman" w:hAnsi="Times New Roman" w:cs="Times New Roman"/>
                <w:b/>
                <w:szCs w:val="18"/>
              </w:rPr>
              <w:t xml:space="preserve">1000 </w:t>
            </w:r>
            <w:r w:rsidR="00D45D17" w:rsidRPr="00D45D17">
              <w:rPr>
                <w:rFonts w:ascii="Times New Roman" w:hAnsi="Times New Roman" w:cs="Times New Roman"/>
                <w:b/>
                <w:szCs w:val="18"/>
              </w:rPr>
              <w:t>rupees cash prize)</w:t>
            </w:r>
            <w:r w:rsidR="004065BE">
              <w:rPr>
                <w:rFonts w:ascii="Times New Roman" w:hAnsi="Times New Roman" w:cs="Times New Roman"/>
                <w:b/>
                <w:szCs w:val="18"/>
              </w:rPr>
              <w:t>,paper presentation memo</w:t>
            </w:r>
          </w:p>
          <w:p w14:paraId="5C0DE0DB" w14:textId="1E0ECEA0" w:rsidR="00770287" w:rsidRPr="001C094B" w:rsidRDefault="00BD6DC0" w:rsidP="00503257">
            <w:r>
              <w:t>1</w:t>
            </w:r>
            <w:r w:rsidRPr="00BD6DC0">
              <w:rPr>
                <w:vertAlign w:val="superscript"/>
              </w:rPr>
              <w:t>st</w:t>
            </w:r>
            <w:r w:rsidR="007B0083">
              <w:t xml:space="preserve"> </w:t>
            </w:r>
            <w:proofErr w:type="spellStart"/>
            <w:r w:rsidR="007B0083">
              <w:t>S</w:t>
            </w:r>
            <w:r>
              <w:t>em</w:t>
            </w:r>
            <w:proofErr w:type="spellEnd"/>
            <w:r>
              <w:t xml:space="preserve"> – participated in ted</w:t>
            </w:r>
            <w:r w:rsidR="00D45D17">
              <w:t xml:space="preserve"> </w:t>
            </w:r>
            <w:r>
              <w:t xml:space="preserve">x </w:t>
            </w:r>
            <w:r w:rsidR="009E53B8">
              <w:t xml:space="preserve">, toast masters, </w:t>
            </w:r>
            <w:r w:rsidR="00D45D17">
              <w:t xml:space="preserve">research on </w:t>
            </w:r>
            <w:r w:rsidR="004065BE">
              <w:t xml:space="preserve">pure earth( paper presentation), </w:t>
            </w:r>
          </w:p>
          <w:p w14:paraId="3BDF87C4" w14:textId="09683C07" w:rsidR="004065BE" w:rsidRPr="001C094B" w:rsidRDefault="00D45D17" w:rsidP="004065BE">
            <w:r w:rsidRPr="00D45D17">
              <w:rPr>
                <w:rFonts w:ascii="Times New Roman" w:hAnsi="Times New Roman" w:cs="Times New Roman"/>
                <w:b/>
                <w:sz w:val="16"/>
                <w:szCs w:val="16"/>
              </w:rPr>
              <w:t>CERTIFICATES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– </w:t>
            </w:r>
            <w:r w:rsidRPr="007B0083">
              <w:rPr>
                <w:rFonts w:ascii="Times New Roman" w:hAnsi="Times New Roman" w:cs="Times New Roman"/>
                <w:sz w:val="16"/>
                <w:szCs w:val="16"/>
              </w:rPr>
              <w:t>voting awareness, Ted x , toast masters ,</w:t>
            </w:r>
            <w:r w:rsidR="004065BE">
              <w:rPr>
                <w:rFonts w:ascii="Times New Roman" w:hAnsi="Times New Roman" w:cs="Times New Roman"/>
                <w:sz w:val="16"/>
                <w:szCs w:val="16"/>
              </w:rPr>
              <w:t xml:space="preserve"> pure earth foundation research,</w:t>
            </w:r>
            <w:r w:rsidR="004065BE">
              <w:t xml:space="preserve"> </w:t>
            </w:r>
            <w:r w:rsidR="004065BE">
              <w:t xml:space="preserve">energy </w:t>
            </w:r>
            <w:proofErr w:type="spellStart"/>
            <w:r w:rsidR="004065BE">
              <w:t>swaraj</w:t>
            </w:r>
            <w:proofErr w:type="spellEnd"/>
            <w:r w:rsidR="004065BE">
              <w:t xml:space="preserve"> certificate, space week</w:t>
            </w:r>
          </w:p>
          <w:p w14:paraId="2BD16669" w14:textId="77777777" w:rsidR="00A57548" w:rsidRDefault="00A57548" w:rsidP="00503257">
            <w:pPr>
              <w:rPr>
                <w:rFonts w:asciiTheme="majorHAnsi" w:eastAsiaTheme="majorEastAsia" w:hAnsiTheme="majorHAnsi" w:cstheme="majorBidi"/>
                <w:b/>
                <w:bCs/>
                <w:caps/>
                <w:sz w:val="22"/>
                <w:szCs w:val="26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aps/>
                <w:sz w:val="22"/>
                <w:szCs w:val="26"/>
              </w:rPr>
              <w:t>working experience</w:t>
            </w:r>
          </w:p>
          <w:p w14:paraId="08BF4716" w14:textId="2D16D81B" w:rsidR="00F35159" w:rsidRPr="00F35159" w:rsidRDefault="007B0083" w:rsidP="00503257">
            <w:pPr>
              <w:rPr>
                <w:rFonts w:ascii="Times New Roman" w:eastAsiaTheme="majorEastAsia" w:hAnsi="Times New Roman" w:cs="Times New Roman"/>
                <w:bCs/>
                <w:szCs w:val="18"/>
              </w:rPr>
            </w:pPr>
            <w:r>
              <w:rPr>
                <w:rFonts w:ascii="Times New Roman" w:eastAsiaTheme="majorEastAsia" w:hAnsi="Times New Roman" w:cs="Times New Roman"/>
                <w:bCs/>
                <w:szCs w:val="18"/>
              </w:rPr>
              <w:t>studying in BVRIT HYDERABAD</w:t>
            </w:r>
            <w:r w:rsidRPr="007B0083">
              <w:rPr>
                <w:rFonts w:ascii="Times New Roman" w:eastAsiaTheme="majorEastAsia" w:hAnsi="Times New Roman" w:cs="Times New Roman"/>
                <w:bCs/>
                <w:szCs w:val="18"/>
              </w:rPr>
              <w:t xml:space="preserve"> college</w:t>
            </w:r>
            <w:r w:rsidR="00F35159">
              <w:rPr>
                <w:rFonts w:ascii="Times New Roman" w:eastAsiaTheme="majorEastAsia" w:hAnsi="Times New Roman" w:cs="Times New Roman"/>
                <w:bCs/>
                <w:szCs w:val="18"/>
              </w:rPr>
              <w:t xml:space="preserve"> of engineering for women from 9</w:t>
            </w:r>
            <w:r w:rsidRPr="007B0083">
              <w:rPr>
                <w:rFonts w:ascii="Times New Roman" w:eastAsiaTheme="majorEastAsia" w:hAnsi="Times New Roman" w:cs="Times New Roman"/>
                <w:bCs/>
                <w:szCs w:val="18"/>
              </w:rPr>
              <w:t xml:space="preserve"> months</w:t>
            </w:r>
          </w:p>
          <w:p w14:paraId="05613698" w14:textId="77777777" w:rsidR="007B0083" w:rsidRDefault="007B0083" w:rsidP="00503257">
            <w:pPr>
              <w:rPr>
                <w:rFonts w:ascii="Times New Roman" w:eastAsiaTheme="majorEastAsia" w:hAnsi="Times New Roman" w:cs="Times New Roman"/>
                <w:bCs/>
                <w:szCs w:val="18"/>
              </w:rPr>
            </w:pPr>
          </w:p>
          <w:p w14:paraId="5251FBFB" w14:textId="530F19E5" w:rsidR="00036450" w:rsidRDefault="004B63FE" w:rsidP="00503257">
            <w:pPr>
              <w:rPr>
                <w:rFonts w:asciiTheme="majorHAnsi" w:hAnsiTheme="majorHAnsi" w:cs="Times New Roman"/>
                <w:b/>
                <w:sz w:val="22"/>
              </w:rPr>
            </w:pPr>
            <w:r w:rsidRPr="007B0083">
              <w:rPr>
                <w:rFonts w:asciiTheme="majorHAnsi" w:hAnsiTheme="majorHAnsi" w:cs="Times New Roman"/>
                <w:b/>
                <w:sz w:val="22"/>
              </w:rPr>
              <w:t>SKILLS</w:t>
            </w:r>
          </w:p>
          <w:p w14:paraId="465018AD" w14:textId="14BB410C" w:rsidR="009F6F0E" w:rsidRPr="009F6F0E" w:rsidRDefault="00FF594D" w:rsidP="009F6F0E">
            <w:pPr>
              <w:pStyle w:val="ListParagraph"/>
              <w:numPr>
                <w:ilvl w:val="0"/>
                <w:numId w:val="1"/>
              </w:numPr>
              <w:rPr>
                <w:rFonts w:asciiTheme="majorHAnsi" w:eastAsiaTheme="majorEastAsia" w:hAnsiTheme="majorHAnsi" w:cs="Times New Roman"/>
                <w:b/>
                <w:bCs/>
                <w:caps/>
                <w:sz w:val="22"/>
              </w:rPr>
            </w:pPr>
            <w:r w:rsidRPr="00FF594D">
              <w:rPr>
                <w:rFonts w:asciiTheme="majorHAnsi" w:eastAsiaTheme="majorEastAsia" w:hAnsiTheme="majorHAnsi" w:cs="Times New Roman"/>
                <w:b/>
                <w:bCs/>
                <w:sz w:val="20"/>
                <w:szCs w:val="20"/>
              </w:rPr>
              <w:t>programing languages</w:t>
            </w:r>
            <w:r>
              <w:rPr>
                <w:rFonts w:asciiTheme="majorHAnsi" w:eastAsiaTheme="majorEastAsia" w:hAnsiTheme="majorHAnsi" w:cs="Times New Roman"/>
                <w:b/>
                <w:bCs/>
                <w:sz w:val="20"/>
                <w:szCs w:val="20"/>
              </w:rPr>
              <w:t>: c</w:t>
            </w:r>
            <w:r w:rsidRPr="00FF594D">
              <w:rPr>
                <w:rFonts w:asciiTheme="majorHAnsi" w:eastAsiaTheme="majorEastAsia" w:hAnsiTheme="majorHAnsi" w:cs="Times New Roman"/>
                <w:b/>
                <w:bCs/>
                <w:sz w:val="20"/>
                <w:szCs w:val="20"/>
              </w:rPr>
              <w:t>,</w:t>
            </w:r>
            <w:r>
              <w:rPr>
                <w:rFonts w:asciiTheme="majorHAnsi" w:eastAsiaTheme="majorEastAsia" w:hAnsiTheme="majorHAnsi" w:cs="Times New Roman"/>
                <w:b/>
                <w:bCs/>
                <w:sz w:val="20"/>
                <w:szCs w:val="20"/>
              </w:rPr>
              <w:t xml:space="preserve"> </w:t>
            </w:r>
            <w:r w:rsidRPr="00FF594D">
              <w:rPr>
                <w:rFonts w:asciiTheme="majorHAnsi" w:eastAsiaTheme="majorEastAsia" w:hAnsiTheme="majorHAnsi" w:cs="Times New Roman"/>
                <w:b/>
                <w:bCs/>
                <w:sz w:val="20"/>
                <w:szCs w:val="20"/>
              </w:rPr>
              <w:t>python</w:t>
            </w:r>
          </w:p>
          <w:p w14:paraId="2A0E3DDC" w14:textId="36AAB7A9" w:rsidR="00FF594D" w:rsidRPr="00FF594D" w:rsidRDefault="00FF594D" w:rsidP="00FF594D">
            <w:pPr>
              <w:pStyle w:val="ListParagraph"/>
              <w:numPr>
                <w:ilvl w:val="0"/>
                <w:numId w:val="1"/>
              </w:numPr>
              <w:rPr>
                <w:rFonts w:asciiTheme="majorHAnsi" w:eastAsiaTheme="majorEastAsia" w:hAnsiTheme="majorHAnsi" w:cs="Times New Roman"/>
                <w:b/>
                <w:bCs/>
                <w:caps/>
                <w:sz w:val="22"/>
              </w:rPr>
            </w:pPr>
            <w:r w:rsidRPr="00FF594D">
              <w:rPr>
                <w:rFonts w:asciiTheme="majorHAnsi" w:eastAsiaTheme="majorEastAsia" w:hAnsiTheme="majorHAnsi" w:cs="Times New Roman"/>
                <w:b/>
                <w:bCs/>
                <w:sz w:val="20"/>
                <w:szCs w:val="20"/>
              </w:rPr>
              <w:t>web technologies</w:t>
            </w:r>
            <w:r>
              <w:rPr>
                <w:rFonts w:asciiTheme="majorHAnsi" w:eastAsiaTheme="majorEastAsia" w:hAnsiTheme="majorHAnsi" w:cs="Times New Roman"/>
                <w:b/>
                <w:bCs/>
                <w:sz w:val="22"/>
              </w:rPr>
              <w:t xml:space="preserve">: </w:t>
            </w:r>
            <w:r w:rsidRPr="00FF594D">
              <w:rPr>
                <w:rFonts w:asciiTheme="majorHAnsi" w:eastAsiaTheme="majorEastAsia" w:hAnsiTheme="majorHAnsi" w:cs="Times New Roman"/>
                <w:b/>
                <w:bCs/>
                <w:sz w:val="20"/>
                <w:szCs w:val="20"/>
              </w:rPr>
              <w:t>html,</w:t>
            </w:r>
            <w:r>
              <w:rPr>
                <w:rFonts w:asciiTheme="majorHAnsi" w:eastAsiaTheme="majorEastAsia" w:hAnsiTheme="majorHAnsi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594D">
              <w:rPr>
                <w:rFonts w:asciiTheme="majorHAnsi" w:eastAsiaTheme="majorEastAsia" w:hAnsiTheme="majorHAnsi" w:cs="Times New Roman"/>
                <w:b/>
                <w:bCs/>
                <w:sz w:val="20"/>
                <w:szCs w:val="20"/>
              </w:rPr>
              <w:t>css</w:t>
            </w:r>
            <w:proofErr w:type="spellEnd"/>
            <w:r>
              <w:rPr>
                <w:rFonts w:asciiTheme="majorHAnsi" w:eastAsiaTheme="majorEastAsia" w:hAnsiTheme="majorHAnsi" w:cs="Times New Roman"/>
                <w:b/>
                <w:bCs/>
                <w:sz w:val="20"/>
                <w:szCs w:val="20"/>
              </w:rPr>
              <w:t xml:space="preserve"> </w:t>
            </w:r>
            <w:r w:rsidRPr="00FF594D">
              <w:rPr>
                <w:rFonts w:asciiTheme="majorHAnsi" w:eastAsiaTheme="majorEastAsia" w:hAnsiTheme="majorHAnsi" w:cs="Times New Roman"/>
                <w:b/>
                <w:bCs/>
                <w:sz w:val="20"/>
                <w:szCs w:val="20"/>
              </w:rPr>
              <w:t xml:space="preserve"> (basics</w:t>
            </w:r>
            <w:r>
              <w:rPr>
                <w:rFonts w:asciiTheme="majorHAnsi" w:eastAsiaTheme="majorEastAsia" w:hAnsiTheme="majorHAnsi" w:cs="Times New Roman"/>
                <w:b/>
                <w:bCs/>
                <w:caps/>
                <w:sz w:val="22"/>
              </w:rPr>
              <w:t>)</w:t>
            </w:r>
          </w:p>
          <w:p w14:paraId="41654A63" w14:textId="6520C3D0" w:rsidR="00AB75D4" w:rsidRDefault="00AB75D4" w:rsidP="00503257">
            <w:pPr>
              <w:pStyle w:val="ListParagraph"/>
              <w:numPr>
                <w:ilvl w:val="0"/>
                <w:numId w:val="1"/>
              </w:numPr>
            </w:pPr>
            <w:r>
              <w:t>Technical skills</w:t>
            </w:r>
          </w:p>
          <w:p w14:paraId="6EBB2F31" w14:textId="74D6C960" w:rsidR="009F6F0E" w:rsidRDefault="004B63FE" w:rsidP="009F6F0E">
            <w:pPr>
              <w:pStyle w:val="ListParagraph"/>
              <w:numPr>
                <w:ilvl w:val="0"/>
                <w:numId w:val="1"/>
              </w:numPr>
            </w:pPr>
            <w:r>
              <w:t xml:space="preserve">Drawing pictures </w:t>
            </w:r>
          </w:p>
          <w:p w14:paraId="0F087176" w14:textId="77777777" w:rsidR="004B63FE" w:rsidRDefault="00FF594D" w:rsidP="00FF594D">
            <w:pPr>
              <w:rPr>
                <w:b/>
                <w:sz w:val="22"/>
              </w:rPr>
            </w:pPr>
            <w:r w:rsidRPr="00FF594D">
              <w:rPr>
                <w:b/>
                <w:sz w:val="22"/>
              </w:rPr>
              <w:t>PROJECT</w:t>
            </w:r>
          </w:p>
          <w:p w14:paraId="51EB7B19" w14:textId="77777777" w:rsidR="00FF594D" w:rsidRDefault="00FF594D" w:rsidP="00FF594D">
            <w:pPr>
              <w:rPr>
                <w:b/>
              </w:rPr>
            </w:pPr>
            <w:r>
              <w:rPr>
                <w:b/>
              </w:rPr>
              <w:t xml:space="preserve">Caesar Cipher Cryptography </w:t>
            </w:r>
          </w:p>
          <w:p w14:paraId="263312F8" w14:textId="7ED39981" w:rsidR="00FF594D" w:rsidRPr="00FF7C70" w:rsidRDefault="00FF594D" w:rsidP="009F6F0E">
            <w:pPr>
              <w:rPr>
                <w:rFonts w:asciiTheme="majorHAnsi" w:hAnsiTheme="majorHAnsi"/>
                <w:b/>
                <w:sz w:val="22"/>
              </w:rPr>
            </w:pPr>
            <w:r w:rsidRPr="00FF7C70">
              <w:rPr>
                <w:rFonts w:asciiTheme="majorHAnsi" w:eastAsia="Quattrocento Sans" w:hAnsiTheme="majorHAnsi" w:cs="Quattrocento Sans"/>
              </w:rPr>
              <w:t>During my</w:t>
            </w:r>
            <w:r w:rsidR="00FF7C70" w:rsidRPr="00FF7C70">
              <w:rPr>
                <w:rFonts w:asciiTheme="majorHAnsi" w:eastAsia="Quattrocento Sans" w:hAnsiTheme="majorHAnsi" w:cs="Quattrocento Sans"/>
              </w:rPr>
              <w:t xml:space="preserve"> </w:t>
            </w:r>
            <w:proofErr w:type="gramStart"/>
            <w:r w:rsidR="00FF7C70" w:rsidRPr="00FF7C70">
              <w:rPr>
                <w:rFonts w:asciiTheme="majorHAnsi" w:eastAsia="Quattrocento Sans" w:hAnsiTheme="majorHAnsi" w:cs="Quattrocento Sans"/>
              </w:rPr>
              <w:t>SEM1</w:t>
            </w:r>
            <w:r w:rsidRPr="00FF7C70">
              <w:rPr>
                <w:rFonts w:asciiTheme="majorHAnsi" w:eastAsia="Quattrocento Sans" w:hAnsiTheme="majorHAnsi" w:cs="Quattrocento Sans"/>
              </w:rPr>
              <w:t xml:space="preserve"> ,</w:t>
            </w:r>
            <w:proofErr w:type="gramEnd"/>
            <w:r w:rsidRPr="00FF7C70">
              <w:rPr>
                <w:rFonts w:asciiTheme="majorHAnsi" w:eastAsia="Quattrocento Sans" w:hAnsiTheme="majorHAnsi" w:cs="Quattrocento Sans"/>
              </w:rPr>
              <w:t xml:space="preserve"> I undertook a cryptography project utilizing the C. Through hands-on coding </w:t>
            </w:r>
            <w:r w:rsidR="009F6F0E">
              <w:rPr>
                <w:rFonts w:asciiTheme="majorHAnsi" w:eastAsia="Quattrocento Sans" w:hAnsiTheme="majorHAnsi" w:cs="Quattrocento Sans"/>
              </w:rPr>
              <w:t>.</w:t>
            </w:r>
            <w:r w:rsidRPr="00FF7C70">
              <w:rPr>
                <w:rFonts w:asciiTheme="majorHAnsi" w:eastAsia="Quattrocento Sans" w:hAnsiTheme="majorHAnsi" w:cs="Quattrocento Sans"/>
              </w:rPr>
              <w:t xml:space="preserve">I gained valuable insights into the principles of cryptography and honed my skills in secure coding practices. This experience enhanced my understanding of </w:t>
            </w:r>
            <w:proofErr w:type="spellStart"/>
            <w:r w:rsidRPr="00FF7C70">
              <w:rPr>
                <w:rFonts w:asciiTheme="majorHAnsi" w:eastAsia="Quattrocento Sans" w:hAnsiTheme="majorHAnsi" w:cs="Quattrocento Sans"/>
              </w:rPr>
              <w:t>cybersecurity</w:t>
            </w:r>
            <w:proofErr w:type="spellEnd"/>
            <w:r w:rsidRPr="00FF7C70">
              <w:rPr>
                <w:rFonts w:asciiTheme="majorHAnsi" w:eastAsia="Quattrocento Sans" w:hAnsiTheme="majorHAnsi" w:cs="Quattrocento Sans"/>
              </w:rPr>
              <w:t xml:space="preserve"> concepts and prepared me for tackling real-world encryption challenges</w:t>
            </w:r>
            <w:r w:rsidR="004065BE">
              <w:rPr>
                <w:rFonts w:asciiTheme="majorHAnsi" w:eastAsia="Quattrocento Sans" w:hAnsiTheme="majorHAnsi" w:cs="Quattrocento Sans"/>
              </w:rPr>
              <w:t>.</w:t>
            </w:r>
          </w:p>
        </w:tc>
      </w:tr>
    </w:tbl>
    <w:p w14:paraId="08030914" w14:textId="7F67EE2B" w:rsidR="00920D48" w:rsidRDefault="00920D48" w:rsidP="000C45FF">
      <w:pPr>
        <w:tabs>
          <w:tab w:val="left" w:pos="990"/>
        </w:tabs>
      </w:pPr>
    </w:p>
    <w:sectPr w:rsidR="00920D48" w:rsidSect="00B10EC1">
      <w:head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4BFB99" w14:textId="77777777" w:rsidR="00A62C85" w:rsidRDefault="00A62C85" w:rsidP="000C45FF">
      <w:r>
        <w:separator/>
      </w:r>
    </w:p>
  </w:endnote>
  <w:endnote w:type="continuationSeparator" w:id="0">
    <w:p w14:paraId="573F05B4" w14:textId="77777777" w:rsidR="00A62C85" w:rsidRDefault="00A62C85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Quattrocento Sans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B00E82" w14:textId="77777777" w:rsidR="00A62C85" w:rsidRDefault="00A62C85" w:rsidP="000C45FF">
      <w:r>
        <w:separator/>
      </w:r>
    </w:p>
  </w:footnote>
  <w:footnote w:type="continuationSeparator" w:id="0">
    <w:p w14:paraId="4425A68C" w14:textId="77777777" w:rsidR="00A62C85" w:rsidRDefault="00A62C85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24C1CA" w14:textId="77777777" w:rsidR="000C45FF" w:rsidRDefault="000C45FF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8240" behindDoc="1" locked="0" layoutInCell="1" allowOverlap="1" wp14:anchorId="5644BC11" wp14:editId="25EFBCF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2445C"/>
    <w:multiLevelType w:val="hybridMultilevel"/>
    <w:tmpl w:val="6958CD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BFA1D2B"/>
    <w:multiLevelType w:val="hybridMultilevel"/>
    <w:tmpl w:val="4E743C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4A95489"/>
    <w:multiLevelType w:val="hybridMultilevel"/>
    <w:tmpl w:val="95929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8C5CC0"/>
    <w:multiLevelType w:val="hybridMultilevel"/>
    <w:tmpl w:val="484CF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FD5278"/>
    <w:multiLevelType w:val="hybridMultilevel"/>
    <w:tmpl w:val="3E0E3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DD63167"/>
    <w:multiLevelType w:val="hybridMultilevel"/>
    <w:tmpl w:val="07B64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EA65CD"/>
    <w:multiLevelType w:val="hybridMultilevel"/>
    <w:tmpl w:val="D8327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5F6A47"/>
    <w:multiLevelType w:val="hybridMultilevel"/>
    <w:tmpl w:val="CA12C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7B0B"/>
    <w:rsid w:val="00036450"/>
    <w:rsid w:val="00094499"/>
    <w:rsid w:val="000C45FF"/>
    <w:rsid w:val="000E3FD1"/>
    <w:rsid w:val="00112054"/>
    <w:rsid w:val="001317D8"/>
    <w:rsid w:val="00137B0B"/>
    <w:rsid w:val="001525E1"/>
    <w:rsid w:val="00180329"/>
    <w:rsid w:val="0019001F"/>
    <w:rsid w:val="001A74A5"/>
    <w:rsid w:val="001B2ABD"/>
    <w:rsid w:val="001C094B"/>
    <w:rsid w:val="001E0391"/>
    <w:rsid w:val="001E1759"/>
    <w:rsid w:val="001F1ECC"/>
    <w:rsid w:val="002400EB"/>
    <w:rsid w:val="00256CF7"/>
    <w:rsid w:val="00281FD5"/>
    <w:rsid w:val="002C0FB5"/>
    <w:rsid w:val="002D4C14"/>
    <w:rsid w:val="0030481B"/>
    <w:rsid w:val="003156FC"/>
    <w:rsid w:val="003254B5"/>
    <w:rsid w:val="0037121F"/>
    <w:rsid w:val="003910D8"/>
    <w:rsid w:val="003A6B7D"/>
    <w:rsid w:val="003B06CA"/>
    <w:rsid w:val="004065BE"/>
    <w:rsid w:val="004071FC"/>
    <w:rsid w:val="00445947"/>
    <w:rsid w:val="004813B3"/>
    <w:rsid w:val="00496591"/>
    <w:rsid w:val="004B63FE"/>
    <w:rsid w:val="004C63E4"/>
    <w:rsid w:val="004D3011"/>
    <w:rsid w:val="00503257"/>
    <w:rsid w:val="005262AC"/>
    <w:rsid w:val="005E39D5"/>
    <w:rsid w:val="00600670"/>
    <w:rsid w:val="0062123A"/>
    <w:rsid w:val="00645A55"/>
    <w:rsid w:val="00646E75"/>
    <w:rsid w:val="006771D0"/>
    <w:rsid w:val="00696245"/>
    <w:rsid w:val="00715FCB"/>
    <w:rsid w:val="00743101"/>
    <w:rsid w:val="00764C9F"/>
    <w:rsid w:val="00770287"/>
    <w:rsid w:val="007775E1"/>
    <w:rsid w:val="007867A0"/>
    <w:rsid w:val="007927F5"/>
    <w:rsid w:val="007B0083"/>
    <w:rsid w:val="00802CA0"/>
    <w:rsid w:val="00870CB3"/>
    <w:rsid w:val="00920D48"/>
    <w:rsid w:val="009260CD"/>
    <w:rsid w:val="00940A66"/>
    <w:rsid w:val="00952C25"/>
    <w:rsid w:val="00963BCA"/>
    <w:rsid w:val="009E53B8"/>
    <w:rsid w:val="009F6F0E"/>
    <w:rsid w:val="00A2118D"/>
    <w:rsid w:val="00A4750E"/>
    <w:rsid w:val="00A57548"/>
    <w:rsid w:val="00A62C85"/>
    <w:rsid w:val="00A85B56"/>
    <w:rsid w:val="00AB75D4"/>
    <w:rsid w:val="00AD0A50"/>
    <w:rsid w:val="00AD76E2"/>
    <w:rsid w:val="00B10EC1"/>
    <w:rsid w:val="00B20152"/>
    <w:rsid w:val="00B359E4"/>
    <w:rsid w:val="00B57D98"/>
    <w:rsid w:val="00B70850"/>
    <w:rsid w:val="00B86886"/>
    <w:rsid w:val="00BD6DC0"/>
    <w:rsid w:val="00C066B6"/>
    <w:rsid w:val="00C115BE"/>
    <w:rsid w:val="00C37BA1"/>
    <w:rsid w:val="00C4674C"/>
    <w:rsid w:val="00C506CF"/>
    <w:rsid w:val="00C72BED"/>
    <w:rsid w:val="00C9578B"/>
    <w:rsid w:val="00CB0055"/>
    <w:rsid w:val="00D2522B"/>
    <w:rsid w:val="00D422DE"/>
    <w:rsid w:val="00D45D17"/>
    <w:rsid w:val="00D5459D"/>
    <w:rsid w:val="00D60C4F"/>
    <w:rsid w:val="00DA1F4D"/>
    <w:rsid w:val="00DA25E7"/>
    <w:rsid w:val="00DD172A"/>
    <w:rsid w:val="00DF1DF7"/>
    <w:rsid w:val="00E25A26"/>
    <w:rsid w:val="00E4381A"/>
    <w:rsid w:val="00E55D74"/>
    <w:rsid w:val="00F35159"/>
    <w:rsid w:val="00F60274"/>
    <w:rsid w:val="00F61E2B"/>
    <w:rsid w:val="00F63E56"/>
    <w:rsid w:val="00F70DBC"/>
    <w:rsid w:val="00F77FB9"/>
    <w:rsid w:val="00F90385"/>
    <w:rsid w:val="00FB068F"/>
    <w:rsid w:val="00FE5029"/>
    <w:rsid w:val="00FF484F"/>
    <w:rsid w:val="00FF594D"/>
    <w:rsid w:val="00FF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98AA0D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unhideWhenUsed="0" w:qFormat="1"/>
    <w:lsdException w:name="heading 6" w:uiPriority="9" w:unhideWhenUsed="0" w:qFormat="1"/>
    <w:lsdException w:name="heading 7" w:uiPriority="9" w:unhideWhenUsed="0" w:qFormat="1"/>
    <w:lsdException w:name="heading 8" w:uiPriority="9" w:unhideWhenUsed="0" w:qFormat="1"/>
    <w:lsdException w:name="heading 9" w:uiPriority="9" w:unhideWhenUsed="0" w:qFormat="1"/>
    <w:lsdException w:name="toc 1" w:uiPriority="39" w:unhideWhenUsed="0"/>
    <w:lsdException w:name="toc 2" w:uiPriority="39" w:unhideWhenUsed="0"/>
    <w:lsdException w:name="toc 3" w:uiPriority="39" w:unhideWhenUsed="0"/>
    <w:lsdException w:name="toc 4" w:uiPriority="39" w:unhideWhenUsed="0"/>
    <w:lsdException w:name="toc 5" w:uiPriority="39" w:unhideWhenUsed="0"/>
    <w:lsdException w:name="toc 6" w:uiPriority="39" w:unhideWhenUsed="0"/>
    <w:lsdException w:name="toc 7" w:uiPriority="39" w:unhideWhenUsed="0"/>
    <w:lsdException w:name="toc 8" w:uiPriority="39" w:unhideWhenUsed="0"/>
    <w:lsdException w:name="toc 9" w:uiPriority="39" w:unhideWhenUsed="0"/>
    <w:lsdException w:name="caption" w:uiPriority="35" w:qFormat="1"/>
    <w:lsdException w:name="toa heading" w:unhideWhenUsed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uiPriority="22" w:unhideWhenUsed="0" w:qFormat="1"/>
    <w:lsdException w:name="Emphasis" w:semiHidden="0" w:uiPriority="11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3B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B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semiHidden/>
    <w:qFormat/>
    <w:rsid w:val="004B63F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C0FB5"/>
    <w:rPr>
      <w:color w:val="704404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unhideWhenUsed="0" w:qFormat="1"/>
    <w:lsdException w:name="heading 6" w:uiPriority="9" w:unhideWhenUsed="0" w:qFormat="1"/>
    <w:lsdException w:name="heading 7" w:uiPriority="9" w:unhideWhenUsed="0" w:qFormat="1"/>
    <w:lsdException w:name="heading 8" w:uiPriority="9" w:unhideWhenUsed="0" w:qFormat="1"/>
    <w:lsdException w:name="heading 9" w:uiPriority="9" w:unhideWhenUsed="0" w:qFormat="1"/>
    <w:lsdException w:name="toc 1" w:uiPriority="39" w:unhideWhenUsed="0"/>
    <w:lsdException w:name="toc 2" w:uiPriority="39" w:unhideWhenUsed="0"/>
    <w:lsdException w:name="toc 3" w:uiPriority="39" w:unhideWhenUsed="0"/>
    <w:lsdException w:name="toc 4" w:uiPriority="39" w:unhideWhenUsed="0"/>
    <w:lsdException w:name="toc 5" w:uiPriority="39" w:unhideWhenUsed="0"/>
    <w:lsdException w:name="toc 6" w:uiPriority="39" w:unhideWhenUsed="0"/>
    <w:lsdException w:name="toc 7" w:uiPriority="39" w:unhideWhenUsed="0"/>
    <w:lsdException w:name="toc 8" w:uiPriority="39" w:unhideWhenUsed="0"/>
    <w:lsdException w:name="toc 9" w:uiPriority="39" w:unhideWhenUsed="0"/>
    <w:lsdException w:name="caption" w:uiPriority="35" w:qFormat="1"/>
    <w:lsdException w:name="toa heading" w:unhideWhenUsed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uiPriority="22" w:unhideWhenUsed="0" w:qFormat="1"/>
    <w:lsdException w:name="Emphasis" w:semiHidden="0" w:uiPriority="11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3B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B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semiHidden/>
    <w:qFormat/>
    <w:rsid w:val="004B63F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C0FB5"/>
    <w:rPr>
      <w:color w:val="704404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50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www.hackerrank.com/domains/python?filters%5Bstatus%5D%5B%5D=unsolved&amp;badge_type=pytho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hackerrank.com/domains/c?filters%5Bstatus%5D%5B%5D=unsolved&amp;badge_type=c" TargetMode="Externa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github.com/Sudha4884/PPS-2023-IT-B/tree/main/23WH1A12C1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wapna%20Polavarapu\AppData\Local\Microsoft\Office\16.0\DTS\en-US%7b147E06E2-0F5F-4729-9447-8E2C5C6E9C2E%7d\%7bB4AF27F9-D27F-43E3-89AD-87E3D22456A1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0D7500DD6A3444290274F78D0DAE6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FF03A9-5550-4E00-AE51-E119B1C9CD75}"/>
      </w:docPartPr>
      <w:docPartBody>
        <w:p w:rsidR="0053465A" w:rsidRDefault="00DA0020">
          <w:pPr>
            <w:pStyle w:val="D0D7500DD6A3444290274F78D0DAE6D8"/>
          </w:pPr>
          <w:r w:rsidRPr="00D5459D">
            <w:t>Profile</w:t>
          </w:r>
        </w:p>
      </w:docPartBody>
    </w:docPart>
    <w:docPart>
      <w:docPartPr>
        <w:name w:val="107EF07475A54EA6A2B9B97CC3189E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755C96-34DE-4AFA-A0EB-DDA274F064CE}"/>
      </w:docPartPr>
      <w:docPartBody>
        <w:p w:rsidR="0053465A" w:rsidRDefault="00DA0020">
          <w:pPr>
            <w:pStyle w:val="107EF07475A54EA6A2B9B97CC3189EAF"/>
          </w:pPr>
          <w:r w:rsidRPr="00CB0055">
            <w:t>Contact</w:t>
          </w:r>
        </w:p>
      </w:docPartBody>
    </w:docPart>
    <w:docPart>
      <w:docPartPr>
        <w:name w:val="2591D804C342458B91EC69FE5626E6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88F809-80DA-48C4-B40A-6A5643E7BFAF}"/>
      </w:docPartPr>
      <w:docPartBody>
        <w:p w:rsidR="0053465A" w:rsidRDefault="00DA0020">
          <w:pPr>
            <w:pStyle w:val="2591D804C342458B91EC69FE5626E6B0"/>
          </w:pPr>
          <w:r w:rsidRPr="00CB0055">
            <w:t>Hobbies</w:t>
          </w:r>
        </w:p>
      </w:docPartBody>
    </w:docPart>
    <w:docPart>
      <w:docPartPr>
        <w:name w:val="B6E3BC163DA24439A2BEF55FD08CDD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3E4011-3497-47C9-8367-454A80EF966F}"/>
      </w:docPartPr>
      <w:docPartBody>
        <w:p w:rsidR="0053465A" w:rsidRDefault="00DA0020">
          <w:pPr>
            <w:pStyle w:val="B6E3BC163DA24439A2BEF55FD08CDD1D"/>
          </w:pPr>
          <w:r w:rsidRPr="00036450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Quattrocento San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4678"/>
    <w:rsid w:val="003702CD"/>
    <w:rsid w:val="00474678"/>
    <w:rsid w:val="0053465A"/>
    <w:rsid w:val="00B32497"/>
    <w:rsid w:val="00CA2547"/>
    <w:rsid w:val="00DA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F81BD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DE68EF745194B84A8B30357B0F6CDB4">
    <w:name w:val="6DE68EF745194B84A8B30357B0F6CDB4"/>
  </w:style>
  <w:style w:type="paragraph" w:customStyle="1" w:styleId="D891E92274434CF385A33EE4CCAF4962">
    <w:name w:val="D891E92274434CF385A33EE4CCAF4962"/>
  </w:style>
  <w:style w:type="paragraph" w:customStyle="1" w:styleId="D0D7500DD6A3444290274F78D0DAE6D8">
    <w:name w:val="D0D7500DD6A3444290274F78D0DAE6D8"/>
  </w:style>
  <w:style w:type="paragraph" w:customStyle="1" w:styleId="00342A5E455B490392370F6AF5CA0FA7">
    <w:name w:val="00342A5E455B490392370F6AF5CA0FA7"/>
  </w:style>
  <w:style w:type="paragraph" w:customStyle="1" w:styleId="107EF07475A54EA6A2B9B97CC3189EAF">
    <w:name w:val="107EF07475A54EA6A2B9B97CC3189EAF"/>
  </w:style>
  <w:style w:type="paragraph" w:customStyle="1" w:styleId="78236E4C7EE141CA9A5D8EDD542645B9">
    <w:name w:val="78236E4C7EE141CA9A5D8EDD542645B9"/>
  </w:style>
  <w:style w:type="paragraph" w:customStyle="1" w:styleId="68347BA8A4734941A94E84B0B060D09E">
    <w:name w:val="68347BA8A4734941A94E84B0B060D09E"/>
  </w:style>
  <w:style w:type="paragraph" w:customStyle="1" w:styleId="C950C6F0F8EA4CE0A01D94F30B781B5F">
    <w:name w:val="C950C6F0F8EA4CE0A01D94F30B781B5F"/>
  </w:style>
  <w:style w:type="paragraph" w:customStyle="1" w:styleId="A067C31A215B4B4889C5A5F414654100">
    <w:name w:val="A067C31A215B4B4889C5A5F414654100"/>
  </w:style>
  <w:style w:type="paragraph" w:customStyle="1" w:styleId="E66392EEF03F4DB39124E947D93E8E68">
    <w:name w:val="E66392EEF03F4DB39124E947D93E8E68"/>
  </w:style>
  <w:style w:type="character" w:styleId="Hyperlink">
    <w:name w:val="Hyperlink"/>
    <w:basedOn w:val="DefaultParagraphFont"/>
    <w:uiPriority w:val="99"/>
    <w:unhideWhenUsed/>
    <w:rPr>
      <w:color w:val="943634" w:themeColor="accent2" w:themeShade="BF"/>
      <w:u w:val="single"/>
    </w:rPr>
  </w:style>
  <w:style w:type="paragraph" w:customStyle="1" w:styleId="470AC9A51AA94129A67EB6059DDFA5A2">
    <w:name w:val="470AC9A51AA94129A67EB6059DDFA5A2"/>
  </w:style>
  <w:style w:type="paragraph" w:customStyle="1" w:styleId="2591D804C342458B91EC69FE5626E6B0">
    <w:name w:val="2591D804C342458B91EC69FE5626E6B0"/>
  </w:style>
  <w:style w:type="paragraph" w:customStyle="1" w:styleId="888A1CC0FF144FC6B6427984F4EFE797">
    <w:name w:val="888A1CC0FF144FC6B6427984F4EFE797"/>
  </w:style>
  <w:style w:type="paragraph" w:customStyle="1" w:styleId="0860C888345F4B369188456830808C9B">
    <w:name w:val="0860C888345F4B369188456830808C9B"/>
  </w:style>
  <w:style w:type="paragraph" w:customStyle="1" w:styleId="1C14B738E4CB4C6CA137353D276A53A9">
    <w:name w:val="1C14B738E4CB4C6CA137353D276A53A9"/>
  </w:style>
  <w:style w:type="paragraph" w:customStyle="1" w:styleId="134E78A8209B4009973DF2B1B39D4728">
    <w:name w:val="134E78A8209B4009973DF2B1B39D4728"/>
  </w:style>
  <w:style w:type="paragraph" w:customStyle="1" w:styleId="B6E3BC163DA24439A2BEF55FD08CDD1D">
    <w:name w:val="B6E3BC163DA24439A2BEF55FD08CDD1D"/>
  </w:style>
  <w:style w:type="paragraph" w:customStyle="1" w:styleId="028D4651D6204C399A15CD586630C3A7">
    <w:name w:val="028D4651D6204C399A15CD586630C3A7"/>
  </w:style>
  <w:style w:type="paragraph" w:customStyle="1" w:styleId="22E667AA85244E36A344334582B8D175">
    <w:name w:val="22E667AA85244E36A344334582B8D175"/>
  </w:style>
  <w:style w:type="paragraph" w:customStyle="1" w:styleId="0CB5AECC42074E568A5D9F4F690D0058">
    <w:name w:val="0CB5AECC42074E568A5D9F4F690D0058"/>
  </w:style>
  <w:style w:type="paragraph" w:customStyle="1" w:styleId="58BB76431F9A46D69C63BA7249D95D38">
    <w:name w:val="58BB76431F9A46D69C63BA7249D95D38"/>
  </w:style>
  <w:style w:type="paragraph" w:customStyle="1" w:styleId="BF9670FF328A43B1BD6EF85AB859E152">
    <w:name w:val="BF9670FF328A43B1BD6EF85AB859E152"/>
  </w:style>
  <w:style w:type="paragraph" w:customStyle="1" w:styleId="4DA609B508054DDD9831DD51A82EC06C">
    <w:name w:val="4DA609B508054DDD9831DD51A82EC06C"/>
  </w:style>
  <w:style w:type="paragraph" w:customStyle="1" w:styleId="D7493469F05C4B75AC9FB73307477CA4">
    <w:name w:val="D7493469F05C4B75AC9FB73307477CA4"/>
  </w:style>
  <w:style w:type="paragraph" w:customStyle="1" w:styleId="D5087F9804B14112AF18D7779B66E9D5">
    <w:name w:val="D5087F9804B14112AF18D7779B66E9D5"/>
  </w:style>
  <w:style w:type="paragraph" w:customStyle="1" w:styleId="3C495AC011D04990A32BC212EF0F76AD">
    <w:name w:val="3C495AC011D04990A32BC212EF0F76AD"/>
  </w:style>
  <w:style w:type="paragraph" w:customStyle="1" w:styleId="4C466BD9871543888246B247D4ABD7B9">
    <w:name w:val="4C466BD9871543888246B247D4ABD7B9"/>
  </w:style>
  <w:style w:type="paragraph" w:customStyle="1" w:styleId="2D2220E53EFF4E26A75C537FDD499D8D">
    <w:name w:val="2D2220E53EFF4E26A75C537FDD499D8D"/>
  </w:style>
  <w:style w:type="paragraph" w:customStyle="1" w:styleId="C47C34BC865448F4B94E6D4AC6499323">
    <w:name w:val="C47C34BC865448F4B94E6D4AC6499323"/>
  </w:style>
  <w:style w:type="paragraph" w:customStyle="1" w:styleId="54947F56A848419F8551CDD2487F9810">
    <w:name w:val="54947F56A848419F8551CDD2487F9810"/>
  </w:style>
  <w:style w:type="paragraph" w:customStyle="1" w:styleId="A0B41D93069543CB9C099C59DCB7C2AE">
    <w:name w:val="A0B41D93069543CB9C099C59DCB7C2AE"/>
  </w:style>
  <w:style w:type="paragraph" w:customStyle="1" w:styleId="DE4F08DCB48E4971966310F83EA87736">
    <w:name w:val="DE4F08DCB48E4971966310F83EA87736"/>
  </w:style>
  <w:style w:type="paragraph" w:customStyle="1" w:styleId="502BF287A915499F8523E3ED750C38B9">
    <w:name w:val="502BF287A915499F8523E3ED750C38B9"/>
  </w:style>
  <w:style w:type="paragraph" w:customStyle="1" w:styleId="1418EC4ECE7F464FB2B022C046B8511F">
    <w:name w:val="1418EC4ECE7F464FB2B022C046B8511F"/>
  </w:style>
  <w:style w:type="paragraph" w:customStyle="1" w:styleId="E0B6CFE9A1844122B5DDE8621951D51A">
    <w:name w:val="E0B6CFE9A1844122B5DDE8621951D51A"/>
  </w:style>
  <w:style w:type="paragraph" w:customStyle="1" w:styleId="D902D4DC281647E086F3FBBEA4641FA6">
    <w:name w:val="D902D4DC281647E086F3FBBEA4641FA6"/>
  </w:style>
  <w:style w:type="paragraph" w:customStyle="1" w:styleId="18A4162192EB4720A6432C1E5F46C8FF">
    <w:name w:val="18A4162192EB4720A6432C1E5F46C8FF"/>
  </w:style>
  <w:style w:type="paragraph" w:customStyle="1" w:styleId="CC7FB86C1DE145C3B6D5E5DA6E703BB1">
    <w:name w:val="CC7FB86C1DE145C3B6D5E5DA6E703BB1"/>
  </w:style>
  <w:style w:type="paragraph" w:customStyle="1" w:styleId="E17C5F50BCCD4CC6B022C7CFEDB507E9">
    <w:name w:val="E17C5F50BCCD4CC6B022C7CFEDB507E9"/>
  </w:style>
  <w:style w:type="paragraph" w:customStyle="1" w:styleId="6E30E695F5C749699B3E426A9DC4A807">
    <w:name w:val="6E30E695F5C749699B3E426A9DC4A807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paragraph" w:customStyle="1" w:styleId="26E6C44C30974F56B4815984D2740524">
    <w:name w:val="26E6C44C30974F56B4815984D274052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F81BD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DE68EF745194B84A8B30357B0F6CDB4">
    <w:name w:val="6DE68EF745194B84A8B30357B0F6CDB4"/>
  </w:style>
  <w:style w:type="paragraph" w:customStyle="1" w:styleId="D891E92274434CF385A33EE4CCAF4962">
    <w:name w:val="D891E92274434CF385A33EE4CCAF4962"/>
  </w:style>
  <w:style w:type="paragraph" w:customStyle="1" w:styleId="D0D7500DD6A3444290274F78D0DAE6D8">
    <w:name w:val="D0D7500DD6A3444290274F78D0DAE6D8"/>
  </w:style>
  <w:style w:type="paragraph" w:customStyle="1" w:styleId="00342A5E455B490392370F6AF5CA0FA7">
    <w:name w:val="00342A5E455B490392370F6AF5CA0FA7"/>
  </w:style>
  <w:style w:type="paragraph" w:customStyle="1" w:styleId="107EF07475A54EA6A2B9B97CC3189EAF">
    <w:name w:val="107EF07475A54EA6A2B9B97CC3189EAF"/>
  </w:style>
  <w:style w:type="paragraph" w:customStyle="1" w:styleId="78236E4C7EE141CA9A5D8EDD542645B9">
    <w:name w:val="78236E4C7EE141CA9A5D8EDD542645B9"/>
  </w:style>
  <w:style w:type="paragraph" w:customStyle="1" w:styleId="68347BA8A4734941A94E84B0B060D09E">
    <w:name w:val="68347BA8A4734941A94E84B0B060D09E"/>
  </w:style>
  <w:style w:type="paragraph" w:customStyle="1" w:styleId="C950C6F0F8EA4CE0A01D94F30B781B5F">
    <w:name w:val="C950C6F0F8EA4CE0A01D94F30B781B5F"/>
  </w:style>
  <w:style w:type="paragraph" w:customStyle="1" w:styleId="A067C31A215B4B4889C5A5F414654100">
    <w:name w:val="A067C31A215B4B4889C5A5F414654100"/>
  </w:style>
  <w:style w:type="paragraph" w:customStyle="1" w:styleId="E66392EEF03F4DB39124E947D93E8E68">
    <w:name w:val="E66392EEF03F4DB39124E947D93E8E68"/>
  </w:style>
  <w:style w:type="character" w:styleId="Hyperlink">
    <w:name w:val="Hyperlink"/>
    <w:basedOn w:val="DefaultParagraphFont"/>
    <w:uiPriority w:val="99"/>
    <w:unhideWhenUsed/>
    <w:rPr>
      <w:color w:val="943634" w:themeColor="accent2" w:themeShade="BF"/>
      <w:u w:val="single"/>
    </w:rPr>
  </w:style>
  <w:style w:type="paragraph" w:customStyle="1" w:styleId="470AC9A51AA94129A67EB6059DDFA5A2">
    <w:name w:val="470AC9A51AA94129A67EB6059DDFA5A2"/>
  </w:style>
  <w:style w:type="paragraph" w:customStyle="1" w:styleId="2591D804C342458B91EC69FE5626E6B0">
    <w:name w:val="2591D804C342458B91EC69FE5626E6B0"/>
  </w:style>
  <w:style w:type="paragraph" w:customStyle="1" w:styleId="888A1CC0FF144FC6B6427984F4EFE797">
    <w:name w:val="888A1CC0FF144FC6B6427984F4EFE797"/>
  </w:style>
  <w:style w:type="paragraph" w:customStyle="1" w:styleId="0860C888345F4B369188456830808C9B">
    <w:name w:val="0860C888345F4B369188456830808C9B"/>
  </w:style>
  <w:style w:type="paragraph" w:customStyle="1" w:styleId="1C14B738E4CB4C6CA137353D276A53A9">
    <w:name w:val="1C14B738E4CB4C6CA137353D276A53A9"/>
  </w:style>
  <w:style w:type="paragraph" w:customStyle="1" w:styleId="134E78A8209B4009973DF2B1B39D4728">
    <w:name w:val="134E78A8209B4009973DF2B1B39D4728"/>
  </w:style>
  <w:style w:type="paragraph" w:customStyle="1" w:styleId="B6E3BC163DA24439A2BEF55FD08CDD1D">
    <w:name w:val="B6E3BC163DA24439A2BEF55FD08CDD1D"/>
  </w:style>
  <w:style w:type="paragraph" w:customStyle="1" w:styleId="028D4651D6204C399A15CD586630C3A7">
    <w:name w:val="028D4651D6204C399A15CD586630C3A7"/>
  </w:style>
  <w:style w:type="paragraph" w:customStyle="1" w:styleId="22E667AA85244E36A344334582B8D175">
    <w:name w:val="22E667AA85244E36A344334582B8D175"/>
  </w:style>
  <w:style w:type="paragraph" w:customStyle="1" w:styleId="0CB5AECC42074E568A5D9F4F690D0058">
    <w:name w:val="0CB5AECC42074E568A5D9F4F690D0058"/>
  </w:style>
  <w:style w:type="paragraph" w:customStyle="1" w:styleId="58BB76431F9A46D69C63BA7249D95D38">
    <w:name w:val="58BB76431F9A46D69C63BA7249D95D38"/>
  </w:style>
  <w:style w:type="paragraph" w:customStyle="1" w:styleId="BF9670FF328A43B1BD6EF85AB859E152">
    <w:name w:val="BF9670FF328A43B1BD6EF85AB859E152"/>
  </w:style>
  <w:style w:type="paragraph" w:customStyle="1" w:styleId="4DA609B508054DDD9831DD51A82EC06C">
    <w:name w:val="4DA609B508054DDD9831DD51A82EC06C"/>
  </w:style>
  <w:style w:type="paragraph" w:customStyle="1" w:styleId="D7493469F05C4B75AC9FB73307477CA4">
    <w:name w:val="D7493469F05C4B75AC9FB73307477CA4"/>
  </w:style>
  <w:style w:type="paragraph" w:customStyle="1" w:styleId="D5087F9804B14112AF18D7779B66E9D5">
    <w:name w:val="D5087F9804B14112AF18D7779B66E9D5"/>
  </w:style>
  <w:style w:type="paragraph" w:customStyle="1" w:styleId="3C495AC011D04990A32BC212EF0F76AD">
    <w:name w:val="3C495AC011D04990A32BC212EF0F76AD"/>
  </w:style>
  <w:style w:type="paragraph" w:customStyle="1" w:styleId="4C466BD9871543888246B247D4ABD7B9">
    <w:name w:val="4C466BD9871543888246B247D4ABD7B9"/>
  </w:style>
  <w:style w:type="paragraph" w:customStyle="1" w:styleId="2D2220E53EFF4E26A75C537FDD499D8D">
    <w:name w:val="2D2220E53EFF4E26A75C537FDD499D8D"/>
  </w:style>
  <w:style w:type="paragraph" w:customStyle="1" w:styleId="C47C34BC865448F4B94E6D4AC6499323">
    <w:name w:val="C47C34BC865448F4B94E6D4AC6499323"/>
  </w:style>
  <w:style w:type="paragraph" w:customStyle="1" w:styleId="54947F56A848419F8551CDD2487F9810">
    <w:name w:val="54947F56A848419F8551CDD2487F9810"/>
  </w:style>
  <w:style w:type="paragraph" w:customStyle="1" w:styleId="A0B41D93069543CB9C099C59DCB7C2AE">
    <w:name w:val="A0B41D93069543CB9C099C59DCB7C2AE"/>
  </w:style>
  <w:style w:type="paragraph" w:customStyle="1" w:styleId="DE4F08DCB48E4971966310F83EA87736">
    <w:name w:val="DE4F08DCB48E4971966310F83EA87736"/>
  </w:style>
  <w:style w:type="paragraph" w:customStyle="1" w:styleId="502BF287A915499F8523E3ED750C38B9">
    <w:name w:val="502BF287A915499F8523E3ED750C38B9"/>
  </w:style>
  <w:style w:type="paragraph" w:customStyle="1" w:styleId="1418EC4ECE7F464FB2B022C046B8511F">
    <w:name w:val="1418EC4ECE7F464FB2B022C046B8511F"/>
  </w:style>
  <w:style w:type="paragraph" w:customStyle="1" w:styleId="E0B6CFE9A1844122B5DDE8621951D51A">
    <w:name w:val="E0B6CFE9A1844122B5DDE8621951D51A"/>
  </w:style>
  <w:style w:type="paragraph" w:customStyle="1" w:styleId="D902D4DC281647E086F3FBBEA4641FA6">
    <w:name w:val="D902D4DC281647E086F3FBBEA4641FA6"/>
  </w:style>
  <w:style w:type="paragraph" w:customStyle="1" w:styleId="18A4162192EB4720A6432C1E5F46C8FF">
    <w:name w:val="18A4162192EB4720A6432C1E5F46C8FF"/>
  </w:style>
  <w:style w:type="paragraph" w:customStyle="1" w:styleId="CC7FB86C1DE145C3B6D5E5DA6E703BB1">
    <w:name w:val="CC7FB86C1DE145C3B6D5E5DA6E703BB1"/>
  </w:style>
  <w:style w:type="paragraph" w:customStyle="1" w:styleId="E17C5F50BCCD4CC6B022C7CFEDB507E9">
    <w:name w:val="E17C5F50BCCD4CC6B022C7CFEDB507E9"/>
  </w:style>
  <w:style w:type="paragraph" w:customStyle="1" w:styleId="6E30E695F5C749699B3E426A9DC4A807">
    <w:name w:val="6E30E695F5C749699B3E426A9DC4A807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paragraph" w:customStyle="1" w:styleId="26E6C44C30974F56B4815984D2740524">
    <w:name w:val="26E6C44C30974F56B4815984D27405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EC167A-7C57-473A-9EFD-F1DD07FE1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{B4AF27F9-D27F-43E3-89AD-87E3D22456A1}tf00546271_win32</Template>
  <TotalTime>0</TotalTime>
  <Pages>1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2024-03-16T09:48:00Z</dcterms:created>
  <dcterms:modified xsi:type="dcterms:W3CDTF">2024-04-15T15:23:00Z</dcterms:modified>
</cp:coreProperties>
</file>